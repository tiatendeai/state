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735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80"/>
        <w:gridCol w:w="1394"/>
        <w:gridCol w:w="133"/>
        <w:gridCol w:w="1296"/>
        <w:gridCol w:w="440"/>
        <w:gridCol w:w="1714"/>
        <w:gridCol w:w="692"/>
        <w:gridCol w:w="293"/>
        <w:gridCol w:w="668"/>
        <w:gridCol w:w="684"/>
        <w:gridCol w:w="1936"/>
        <w:gridCol w:w="1951"/>
        <w:gridCol w:w="284"/>
        <w:gridCol w:w="2693"/>
        <w:gridCol w:w="1277"/>
      </w:tblGrid>
      <w:tr w:rsidR="00F82FA8" w:rsidRPr="00B83EC5">
        <w:trPr>
          <w:trHeight w:hRule="exact" w:val="397"/>
        </w:trPr>
        <w:tc>
          <w:tcPr>
            <w:tcW w:w="15735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2FA8" w:rsidRPr="00F82FA8" w:rsidRDefault="005B4AA4" w:rsidP="00F82FA8">
            <w:r w:rsidRPr="009A09D3">
              <w:rPr>
                <w:rFonts w:ascii="Arial Narrow" w:hAnsi="Arial Narrow"/>
                <w:b/>
              </w:rPr>
              <w:t>Orientações de preenchimento são obtidas no "Manual de Orientações, Retificação de Dados, Transferência de Contas Vinculadas e Devolução de Valores Recolhidos a Maior", disponível no sítio da CAIXA na Internet &gt; downloads &gt; FGTS &gt; extrato e retificação de dados.</w:t>
            </w:r>
          </w:p>
        </w:tc>
      </w:tr>
      <w:tr w:rsidR="00BB50BB" w:rsidRPr="00B83EC5">
        <w:trPr>
          <w:trHeight w:hRule="exact" w:val="236"/>
        </w:trPr>
        <w:tc>
          <w:tcPr>
            <w:tcW w:w="1176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50BB" w:rsidRPr="005B4AA4" w:rsidRDefault="00BB50BB" w:rsidP="005B4AA4">
            <w:pPr>
              <w:pStyle w:val="Sumrio1"/>
            </w:pPr>
            <w:r w:rsidRPr="005B4AA4">
              <w:rPr>
                <w:b/>
              </w:rPr>
              <w:t>1. Identificação do Empregador Origem/Anterior no FGTS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BB50BB" w:rsidRPr="00B83EC5" w:rsidRDefault="00BB50BB" w:rsidP="000C14DE">
            <w:pPr>
              <w:tabs>
                <w:tab w:val="left" w:pos="15451"/>
              </w:tabs>
              <w:ind w:left="-45" w:firstLine="134"/>
              <w:rPr>
                <w:rFonts w:ascii="Arial Narrow" w:hAnsi="Arial Narrow"/>
                <w:szCs w:val="18"/>
              </w:rPr>
            </w:pP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B50BB" w:rsidRPr="00B83EC5" w:rsidRDefault="005B4AA4" w:rsidP="000C14DE">
            <w:pPr>
              <w:tabs>
                <w:tab w:val="left" w:pos="15451"/>
              </w:tabs>
              <w:ind w:left="-45" w:firstLine="134"/>
              <w:rPr>
                <w:rFonts w:ascii="Arial Narrow" w:hAnsi="Arial Narrow"/>
                <w:szCs w:val="18"/>
              </w:rPr>
            </w:pPr>
            <w:r w:rsidRPr="00257134">
              <w:rPr>
                <w:rFonts w:ascii="Arial Narrow" w:hAnsi="Arial Narrow"/>
                <w:szCs w:val="18"/>
              </w:rPr>
              <w:t>Grau de sigilo</w:t>
            </w:r>
          </w:p>
        </w:tc>
      </w:tr>
      <w:tr w:rsidR="00BB50BB" w:rsidRPr="00B83EC5">
        <w:trPr>
          <w:trHeight w:hRule="exact" w:val="227"/>
        </w:trPr>
        <w:tc>
          <w:tcPr>
            <w:tcW w:w="5257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B50BB" w:rsidRPr="005B4AA4" w:rsidRDefault="00BB50BB" w:rsidP="005B4AA4">
            <w:pPr>
              <w:pStyle w:val="Sumrio1"/>
            </w:pPr>
            <w:r w:rsidRPr="005B4AA4">
              <w:t xml:space="preserve">Razão Social/Nome </w:t>
            </w:r>
          </w:p>
        </w:tc>
        <w:tc>
          <w:tcPr>
            <w:tcW w:w="165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B50BB" w:rsidRPr="00B83EC5" w:rsidRDefault="00BB50BB" w:rsidP="00BB51C9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CNPJ do empregador</w:t>
            </w:r>
          </w:p>
        </w:tc>
        <w:tc>
          <w:tcPr>
            <w:tcW w:w="6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B50BB" w:rsidRPr="00B83EC5" w:rsidRDefault="00BB50BB" w:rsidP="002E688A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UF</w:t>
            </w:r>
          </w:p>
        </w:tc>
        <w:tc>
          <w:tcPr>
            <w:tcW w:w="19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B50BB" w:rsidRPr="00B83EC5" w:rsidRDefault="00BB50BB" w:rsidP="002E688A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Código do empregador</w:t>
            </w:r>
          </w:p>
        </w:tc>
        <w:tc>
          <w:tcPr>
            <w:tcW w:w="19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B50BB" w:rsidRPr="00B83EC5" w:rsidRDefault="00BB50BB" w:rsidP="002E688A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t>B</w:t>
            </w:r>
            <w:r w:rsidRPr="00B83EC5">
              <w:rPr>
                <w:rFonts w:ascii="Arial Narrow" w:hAnsi="Arial Narrow"/>
                <w:szCs w:val="18"/>
              </w:rPr>
              <w:t>ase da conta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BB50BB" w:rsidRPr="00B83EC5" w:rsidRDefault="00BB50BB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Cs w:val="1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BB50BB" w:rsidRPr="00B83EC5" w:rsidRDefault="00BB50BB" w:rsidP="000C14DE">
            <w:pPr>
              <w:tabs>
                <w:tab w:val="left" w:pos="15451"/>
              </w:tabs>
              <w:ind w:left="-45" w:firstLine="134"/>
              <w:rPr>
                <w:rFonts w:ascii="Arial Narrow" w:hAnsi="Arial Narrow"/>
                <w:szCs w:val="18"/>
              </w:rPr>
            </w:pPr>
          </w:p>
        </w:tc>
        <w:bookmarkStart w:id="0" w:name="Dropdown1"/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50BB" w:rsidRPr="00B83EC5" w:rsidRDefault="005B4AA4" w:rsidP="000C14DE">
            <w:pPr>
              <w:tabs>
                <w:tab w:val="left" w:pos="15451"/>
              </w:tabs>
              <w:ind w:left="-45" w:firstLine="134"/>
              <w:rPr>
                <w:rFonts w:ascii="Arial Narrow" w:hAnsi="Arial Narrow"/>
                <w:szCs w:val="18"/>
              </w:rPr>
            </w:pPr>
            <w:r w:rsidRPr="00257134">
              <w:rPr>
                <w:rFonts w:ascii="Arial Narrow" w:hAnsi="Arial Narrow"/>
                <w:szCs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#00"/>
                  </w:ddList>
                </w:ffData>
              </w:fldChar>
            </w:r>
            <w:r w:rsidRPr="00257134">
              <w:rPr>
                <w:rFonts w:ascii="Arial Narrow" w:hAnsi="Arial Narrow"/>
                <w:szCs w:val="18"/>
              </w:rPr>
              <w:instrText xml:space="preserve"> FORMDROPDOWN </w:instrText>
            </w:r>
            <w:r w:rsidR="00210763">
              <w:rPr>
                <w:rFonts w:ascii="Arial Narrow" w:hAnsi="Arial Narrow"/>
                <w:szCs w:val="18"/>
              </w:rPr>
            </w:r>
            <w:r w:rsidR="00210763">
              <w:rPr>
                <w:rFonts w:ascii="Arial Narrow" w:hAnsi="Arial Narrow"/>
                <w:szCs w:val="18"/>
              </w:rPr>
              <w:fldChar w:fldCharType="separate"/>
            </w:r>
            <w:r w:rsidRPr="00257134">
              <w:rPr>
                <w:rFonts w:ascii="Arial Narrow" w:hAnsi="Arial Narrow"/>
                <w:szCs w:val="18"/>
              </w:rPr>
              <w:fldChar w:fldCharType="end"/>
            </w:r>
            <w:bookmarkEnd w:id="0"/>
          </w:p>
        </w:tc>
      </w:tr>
      <w:tr w:rsidR="005B4AA4" w:rsidRPr="00BB50BB">
        <w:trPr>
          <w:trHeight w:hRule="exact" w:val="95"/>
        </w:trPr>
        <w:tc>
          <w:tcPr>
            <w:tcW w:w="5257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B50BB" w:rsidRDefault="005B4AA4" w:rsidP="005B4AA4">
            <w:pPr>
              <w:pStyle w:val="Sumrio1"/>
            </w:pPr>
          </w:p>
        </w:tc>
        <w:tc>
          <w:tcPr>
            <w:tcW w:w="165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B50BB" w:rsidRDefault="005B4AA4" w:rsidP="00BB51C9">
            <w:pPr>
              <w:tabs>
                <w:tab w:val="left" w:pos="15451"/>
              </w:tabs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6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B50BB" w:rsidRDefault="005B4AA4" w:rsidP="002E688A">
            <w:pPr>
              <w:tabs>
                <w:tab w:val="left" w:pos="15451"/>
              </w:tabs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19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B50BB" w:rsidRDefault="005B4AA4" w:rsidP="002E688A">
            <w:pPr>
              <w:tabs>
                <w:tab w:val="left" w:pos="15451"/>
              </w:tabs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19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B50BB" w:rsidRDefault="005B4AA4" w:rsidP="002E688A">
            <w:pPr>
              <w:tabs>
                <w:tab w:val="left" w:pos="15451"/>
              </w:tabs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5B4AA4" w:rsidRPr="00BB50BB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397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B4AA4" w:rsidRPr="00BB50BB" w:rsidRDefault="005B4AA4" w:rsidP="000C14DE">
            <w:pPr>
              <w:tabs>
                <w:tab w:val="left" w:pos="15451"/>
              </w:tabs>
              <w:ind w:left="-45" w:firstLine="134"/>
              <w:rPr>
                <w:rFonts w:ascii="Arial Narrow" w:hAnsi="Arial Narrow"/>
                <w:sz w:val="4"/>
                <w:szCs w:val="4"/>
              </w:rPr>
            </w:pPr>
          </w:p>
        </w:tc>
      </w:tr>
      <w:tr w:rsidR="005B4AA4" w:rsidRPr="00B83EC5">
        <w:trPr>
          <w:trHeight w:hRule="exact" w:val="227"/>
        </w:trPr>
        <w:tc>
          <w:tcPr>
            <w:tcW w:w="5257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3F7548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Texto4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16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3F7548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 w:rsidRPr="00B83EC5">
              <w:rPr>
                <w:rFonts w:ascii="Arial Narrow" w:hAnsi="Arial Narrow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Cs w:val="18"/>
              </w:rPr>
            </w:r>
            <w:r w:rsidRPr="00B83EC5"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Pr="00B83EC5"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3F7548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fldChar w:fldCharType="begin">
                <w:ffData>
                  <w:name w:val="Texto3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83EC5">
              <w:rPr>
                <w:rFonts w:ascii="Arial Narrow" w:hAnsi="Arial Narrow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Cs w:val="18"/>
              </w:rPr>
            </w:r>
            <w:r w:rsidRPr="00B83EC5"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Pr="00B83EC5">
              <w:rPr>
                <w:rFonts w:ascii="Arial Narrow" w:hAnsi="Arial Narrow"/>
                <w:szCs w:val="18"/>
              </w:rPr>
              <w:fldChar w:fldCharType="end"/>
            </w:r>
            <w:r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1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3F7548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fldChar w:fldCharType="begin">
                <w:ffData>
                  <w:name w:val="Texto6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 w:rsidRPr="00B83EC5">
              <w:rPr>
                <w:rFonts w:ascii="Arial Narrow" w:hAnsi="Arial Narrow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Cs w:val="18"/>
              </w:rPr>
            </w:r>
            <w:r w:rsidRPr="00B83EC5"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Pr="00B83EC5"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E0625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83EC5">
              <w:rPr>
                <w:rFonts w:ascii="Arial Narrow" w:hAnsi="Arial Narrow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Cs w:val="18"/>
              </w:rPr>
            </w:r>
            <w:r w:rsidRPr="00B83EC5">
              <w:rPr>
                <w:rFonts w:ascii="Arial Narrow" w:hAnsi="Arial Narrow"/>
                <w:szCs w:val="18"/>
              </w:rPr>
              <w:fldChar w:fldCharType="separate"/>
            </w:r>
            <w:r w:rsidR="00E0625E">
              <w:rPr>
                <w:rFonts w:ascii="Arial Narrow" w:hAnsi="Arial Narrow"/>
                <w:szCs w:val="18"/>
              </w:rPr>
              <w:t>SP</w:t>
            </w:r>
            <w:r w:rsidRPr="00B83EC5"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Cs w:val="18"/>
              </w:rPr>
            </w:pPr>
          </w:p>
        </w:tc>
        <w:tc>
          <w:tcPr>
            <w:tcW w:w="3970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554EB4" w:rsidRDefault="005B4AA4" w:rsidP="005B4AA4">
            <w:pPr>
              <w:tabs>
                <w:tab w:val="left" w:pos="9826"/>
              </w:tabs>
              <w:rPr>
                <w:rFonts w:ascii="Arial Narrow" w:hAnsi="Arial Narrow"/>
                <w:b/>
                <w:bCs/>
                <w:sz w:val="16"/>
              </w:rPr>
            </w:pPr>
            <w:r w:rsidRPr="00554EB4">
              <w:rPr>
                <w:rFonts w:ascii="Arial Narrow" w:hAnsi="Arial Narrow"/>
                <w:b/>
                <w:bCs/>
                <w:sz w:val="16"/>
              </w:rPr>
              <w:t>PARA USO DA CAIXA</w:t>
            </w:r>
          </w:p>
          <w:p w:rsidR="005B4AA4" w:rsidRPr="00B83EC5" w:rsidRDefault="005B4AA4" w:rsidP="005B4AA4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Protocolo de Recepção e Assinatura, sob carimbo, do</w:t>
            </w:r>
          </w:p>
          <w:p w:rsidR="005B4AA4" w:rsidRPr="00B83EC5" w:rsidRDefault="005B4AA4" w:rsidP="005B4AA4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responsável pela conferência.</w:t>
            </w:r>
          </w:p>
        </w:tc>
      </w:tr>
      <w:tr w:rsidR="005B4AA4" w:rsidRPr="00BB50BB">
        <w:trPr>
          <w:trHeight w:hRule="exact" w:val="97"/>
        </w:trPr>
        <w:tc>
          <w:tcPr>
            <w:tcW w:w="525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4AA4" w:rsidRPr="00BB50BB" w:rsidRDefault="005B4AA4" w:rsidP="00BB51C9">
            <w:pPr>
              <w:tabs>
                <w:tab w:val="left" w:pos="15451"/>
              </w:tabs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16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4AA4" w:rsidRPr="00BB50BB" w:rsidRDefault="005B4AA4" w:rsidP="00BB51C9">
            <w:pPr>
              <w:tabs>
                <w:tab w:val="left" w:pos="15451"/>
              </w:tabs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4AA4" w:rsidRPr="00BB50BB" w:rsidRDefault="005B4AA4" w:rsidP="002E688A">
            <w:pPr>
              <w:tabs>
                <w:tab w:val="left" w:pos="15451"/>
              </w:tabs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4AA4" w:rsidRPr="00BB50BB" w:rsidRDefault="005B4AA4" w:rsidP="002E688A">
            <w:pPr>
              <w:tabs>
                <w:tab w:val="left" w:pos="15451"/>
              </w:tabs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4AA4" w:rsidRPr="00BB50BB" w:rsidRDefault="005B4AA4" w:rsidP="002E688A">
            <w:pPr>
              <w:tabs>
                <w:tab w:val="left" w:pos="15451"/>
              </w:tabs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B4AA4" w:rsidRPr="00BB50BB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397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B50BB" w:rsidRDefault="005B4AA4" w:rsidP="00AF26CE">
            <w:pPr>
              <w:tabs>
                <w:tab w:val="left" w:pos="15451"/>
              </w:tabs>
              <w:ind w:left="-45" w:firstLine="134"/>
              <w:rPr>
                <w:rFonts w:ascii="Arial Narrow" w:hAnsi="Arial Narrow"/>
                <w:sz w:val="4"/>
                <w:szCs w:val="4"/>
              </w:rPr>
            </w:pPr>
          </w:p>
        </w:tc>
      </w:tr>
      <w:tr w:rsidR="005B4AA4" w:rsidRPr="00B83EC5">
        <w:trPr>
          <w:trHeight w:hRule="exact" w:val="236"/>
        </w:trPr>
        <w:tc>
          <w:tcPr>
            <w:tcW w:w="11765" w:type="dxa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B4AA4" w:rsidRPr="005B4AA4" w:rsidRDefault="005B4AA4" w:rsidP="005B4AA4">
            <w:pPr>
              <w:pStyle w:val="Sumrio1"/>
              <w:rPr>
                <w:b/>
              </w:rPr>
            </w:pPr>
            <w:r w:rsidRPr="005B4AA4">
              <w:rPr>
                <w:b/>
              </w:rPr>
              <w:t>2. Identificação do Empregador Destino/Atual no FGTS</w:t>
            </w:r>
          </w:p>
        </w:tc>
        <w:tc>
          <w:tcPr>
            <w:tcW w:w="397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ind w:left="-45" w:firstLine="134"/>
              <w:rPr>
                <w:rFonts w:ascii="Arial Narrow" w:hAnsi="Arial Narrow"/>
                <w:szCs w:val="18"/>
              </w:rPr>
            </w:pPr>
          </w:p>
        </w:tc>
      </w:tr>
      <w:tr w:rsidR="005B4AA4" w:rsidRPr="00B83EC5">
        <w:trPr>
          <w:trHeight w:hRule="exact" w:val="165"/>
        </w:trPr>
        <w:tc>
          <w:tcPr>
            <w:tcW w:w="5257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5B4AA4">
            <w:pPr>
              <w:pStyle w:val="Sumrio1"/>
            </w:pPr>
            <w:r w:rsidRPr="00B83EC5">
              <w:t xml:space="preserve">Razão Social/Nome </w:t>
            </w:r>
          </w:p>
        </w:tc>
        <w:tc>
          <w:tcPr>
            <w:tcW w:w="165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CNPJ do empregador</w:t>
            </w:r>
          </w:p>
        </w:tc>
        <w:tc>
          <w:tcPr>
            <w:tcW w:w="6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UF</w:t>
            </w:r>
          </w:p>
        </w:tc>
        <w:tc>
          <w:tcPr>
            <w:tcW w:w="19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Código do empregador</w:t>
            </w:r>
          </w:p>
        </w:tc>
        <w:tc>
          <w:tcPr>
            <w:tcW w:w="19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t>B</w:t>
            </w:r>
            <w:r w:rsidRPr="00B83EC5">
              <w:rPr>
                <w:rFonts w:ascii="Arial Narrow" w:hAnsi="Arial Narrow"/>
                <w:szCs w:val="18"/>
              </w:rPr>
              <w:t>ase da conta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Cs w:val="18"/>
              </w:rPr>
            </w:pPr>
          </w:p>
        </w:tc>
        <w:tc>
          <w:tcPr>
            <w:tcW w:w="3970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BB50BB">
            <w:pPr>
              <w:tabs>
                <w:tab w:val="left" w:pos="15451"/>
              </w:tabs>
              <w:ind w:left="-45" w:firstLine="134"/>
              <w:rPr>
                <w:rFonts w:ascii="Arial Narrow" w:hAnsi="Arial Narrow"/>
                <w:szCs w:val="18"/>
              </w:rPr>
            </w:pPr>
          </w:p>
        </w:tc>
      </w:tr>
      <w:tr w:rsidR="005B4AA4" w:rsidRPr="00257134">
        <w:trPr>
          <w:trHeight w:hRule="exact" w:val="95"/>
        </w:trPr>
        <w:tc>
          <w:tcPr>
            <w:tcW w:w="5257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257134" w:rsidRDefault="005B4AA4" w:rsidP="005B4AA4">
            <w:pPr>
              <w:pStyle w:val="Sumrio1"/>
            </w:pPr>
          </w:p>
        </w:tc>
        <w:tc>
          <w:tcPr>
            <w:tcW w:w="165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257134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6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257134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19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257134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19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257134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257134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 w:val="4"/>
                <w:szCs w:val="4"/>
              </w:rPr>
            </w:pPr>
          </w:p>
        </w:tc>
        <w:tc>
          <w:tcPr>
            <w:tcW w:w="397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257134" w:rsidRDefault="005B4AA4" w:rsidP="000C14DE">
            <w:pPr>
              <w:tabs>
                <w:tab w:val="left" w:pos="15451"/>
              </w:tabs>
              <w:ind w:left="-45" w:firstLine="134"/>
              <w:rPr>
                <w:rFonts w:ascii="Arial Narrow" w:hAnsi="Arial Narrow"/>
                <w:sz w:val="4"/>
                <w:szCs w:val="4"/>
              </w:rPr>
            </w:pPr>
          </w:p>
        </w:tc>
      </w:tr>
      <w:tr w:rsidR="005B4AA4" w:rsidRPr="00B83EC5">
        <w:trPr>
          <w:trHeight w:hRule="exact" w:val="227"/>
        </w:trPr>
        <w:tc>
          <w:tcPr>
            <w:tcW w:w="5257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3F7548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Texto4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16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3F7548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 w:rsidRPr="00B83EC5">
              <w:rPr>
                <w:rFonts w:ascii="Arial Narrow" w:hAnsi="Arial Narrow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Cs w:val="18"/>
              </w:rPr>
            </w:r>
            <w:r w:rsidRPr="00B83EC5"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Pr="00B83EC5"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3F7548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fldChar w:fldCharType="begin">
                <w:ffData>
                  <w:name w:val="Texto3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83EC5">
              <w:rPr>
                <w:rFonts w:ascii="Arial Narrow" w:hAnsi="Arial Narrow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Cs w:val="18"/>
              </w:rPr>
            </w:r>
            <w:r w:rsidRPr="00B83EC5"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Pr="00B83EC5">
              <w:rPr>
                <w:rFonts w:ascii="Arial Narrow" w:hAnsi="Arial Narrow"/>
                <w:szCs w:val="18"/>
              </w:rPr>
              <w:fldChar w:fldCharType="end"/>
            </w:r>
            <w:r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1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3F7548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fldChar w:fldCharType="begin">
                <w:ffData>
                  <w:name w:val="Texto6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 w:rsidRPr="00B83EC5">
              <w:rPr>
                <w:rFonts w:ascii="Arial Narrow" w:hAnsi="Arial Narrow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Cs w:val="18"/>
              </w:rPr>
            </w:r>
            <w:r w:rsidRPr="00B83EC5"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Pr="00B83EC5"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E0625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83EC5">
              <w:rPr>
                <w:rFonts w:ascii="Arial Narrow" w:hAnsi="Arial Narrow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Cs w:val="18"/>
              </w:rPr>
            </w:r>
            <w:r w:rsidRPr="00B83EC5">
              <w:rPr>
                <w:rFonts w:ascii="Arial Narrow" w:hAnsi="Arial Narrow"/>
                <w:szCs w:val="18"/>
              </w:rPr>
              <w:fldChar w:fldCharType="separate"/>
            </w:r>
            <w:r w:rsidR="00E0625E">
              <w:rPr>
                <w:rFonts w:ascii="Arial Narrow" w:hAnsi="Arial Narrow"/>
                <w:noProof/>
                <w:szCs w:val="18"/>
              </w:rPr>
              <w:t>SP</w:t>
            </w:r>
            <w:r w:rsidRPr="00B83EC5"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Cs w:val="18"/>
              </w:rPr>
            </w:pPr>
          </w:p>
        </w:tc>
        <w:tc>
          <w:tcPr>
            <w:tcW w:w="397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Cs w:val="18"/>
              </w:rPr>
            </w:pPr>
          </w:p>
        </w:tc>
      </w:tr>
      <w:tr w:rsidR="005B4AA4" w:rsidRPr="002E688A">
        <w:trPr>
          <w:trHeight w:hRule="exact" w:val="97"/>
        </w:trPr>
        <w:tc>
          <w:tcPr>
            <w:tcW w:w="525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4AA4" w:rsidRPr="002E688A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 w:val="8"/>
                <w:szCs w:val="18"/>
              </w:rPr>
            </w:pPr>
          </w:p>
        </w:tc>
        <w:tc>
          <w:tcPr>
            <w:tcW w:w="16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4AA4" w:rsidRPr="002E688A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 w:val="8"/>
                <w:szCs w:val="18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4AA4" w:rsidRPr="002E688A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 w:val="8"/>
                <w:szCs w:val="18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4AA4" w:rsidRPr="002E688A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 w:val="8"/>
                <w:szCs w:val="18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4AA4" w:rsidRPr="002E688A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 w:val="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B4AA4" w:rsidRPr="002E688A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 w:val="8"/>
                <w:szCs w:val="18"/>
              </w:rPr>
            </w:pPr>
          </w:p>
        </w:tc>
        <w:tc>
          <w:tcPr>
            <w:tcW w:w="39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2E688A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 w:val="8"/>
                <w:szCs w:val="18"/>
              </w:rPr>
            </w:pPr>
          </w:p>
        </w:tc>
      </w:tr>
      <w:tr w:rsidR="005B4AA4" w:rsidRPr="00B83EC5">
        <w:trPr>
          <w:trHeight w:hRule="exact" w:val="227"/>
        </w:trPr>
        <w:tc>
          <w:tcPr>
            <w:tcW w:w="11765" w:type="dxa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5B4AA4">
            <w:pPr>
              <w:pStyle w:val="Sumrio1"/>
            </w:pPr>
            <w:r w:rsidRPr="005B4AA4">
              <w:rPr>
                <w:b/>
              </w:rPr>
              <w:t>3. Dados da Transferência Parcial</w:t>
            </w:r>
            <w:r w:rsidRPr="00B83EC5">
              <w:t xml:space="preserve"> (um ou alguns trabalhadores)</w:t>
            </w:r>
          </w:p>
        </w:tc>
        <w:tc>
          <w:tcPr>
            <w:tcW w:w="39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</w:tr>
      <w:tr w:rsidR="005B4AA4" w:rsidRPr="00B83EC5">
        <w:trPr>
          <w:trHeight w:hRule="exact" w:val="227"/>
        </w:trPr>
        <w:tc>
          <w:tcPr>
            <w:tcW w:w="167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B4AA4" w:rsidRPr="009A09D3" w:rsidRDefault="005F3785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Cs w:val="18"/>
              </w:rPr>
            </w:pPr>
            <w:r w:rsidRPr="009A09D3">
              <w:rPr>
                <w:rFonts w:ascii="Arial Narrow" w:hAnsi="Arial Narrow"/>
                <w:szCs w:val="18"/>
              </w:rPr>
              <w:t>Data da Transferência</w:t>
            </w:r>
          </w:p>
        </w:tc>
        <w:tc>
          <w:tcPr>
            <w:tcW w:w="1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5B4AA4" w:rsidRPr="009A09D3" w:rsidRDefault="005B4AA4" w:rsidP="000C14DE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b w:val="0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B4AA4" w:rsidRPr="009A09D3" w:rsidRDefault="005B4AA4" w:rsidP="000C14DE">
            <w:pPr>
              <w:pStyle w:val="Ttulo3"/>
              <w:tabs>
                <w:tab w:val="left" w:pos="15451"/>
              </w:tabs>
              <w:ind w:left="0"/>
              <w:rPr>
                <w:rFonts w:ascii="Arial Narrow" w:hAnsi="Arial Narrow"/>
                <w:b w:val="0"/>
                <w:sz w:val="18"/>
                <w:szCs w:val="18"/>
              </w:rPr>
            </w:pPr>
            <w:r w:rsidRPr="009A09D3">
              <w:rPr>
                <w:rFonts w:ascii="Arial Narrow" w:hAnsi="Arial Narrow"/>
                <w:b w:val="0"/>
                <w:sz w:val="18"/>
                <w:szCs w:val="18"/>
              </w:rPr>
              <w:t xml:space="preserve">Relação Eletrônica  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4AA4" w:rsidRPr="009A09D3" w:rsidRDefault="005B4AA4" w:rsidP="000C14DE">
            <w:pPr>
              <w:pStyle w:val="Ttulo3"/>
              <w:tabs>
                <w:tab w:val="left" w:pos="15451"/>
              </w:tabs>
              <w:ind w:left="-45"/>
              <w:jc w:val="center"/>
              <w:rPr>
                <w:rFonts w:ascii="Arial Narrow" w:hAnsi="Arial Narrow"/>
                <w:b w:val="0"/>
                <w:sz w:val="18"/>
                <w:szCs w:val="18"/>
              </w:rPr>
            </w:pPr>
            <w:r w:rsidRPr="009A09D3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9A09D3"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 w:rsidRPr="009A09D3">
              <w:rPr>
                <w:rFonts w:ascii="Arial Narrow" w:hAnsi="Arial Narrow"/>
                <w:sz w:val="18"/>
                <w:szCs w:val="18"/>
              </w:rPr>
            </w:r>
            <w:r w:rsidRPr="009A09D3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9A09D3"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 w:rsidRPr="009A09D3">
              <w:rPr>
                <w:rFonts w:ascii="Arial Narrow" w:hAnsi="Arial Narrow"/>
                <w:noProof/>
                <w:sz w:val="18"/>
                <w:szCs w:val="18"/>
              </w:rPr>
              <w:t> </w:t>
            </w:r>
            <w:r w:rsidRPr="009A09D3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8222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B4AA4" w:rsidRPr="00B83EC5" w:rsidRDefault="005B4AA4" w:rsidP="000C14DE">
            <w:pPr>
              <w:pStyle w:val="Ttulo3"/>
              <w:tabs>
                <w:tab w:val="left" w:pos="15451"/>
              </w:tabs>
              <w:ind w:left="0"/>
              <w:rPr>
                <w:rFonts w:ascii="Arial Narrow" w:hAnsi="Arial Narrow"/>
                <w:b w:val="0"/>
                <w:sz w:val="18"/>
                <w:szCs w:val="18"/>
              </w:rPr>
            </w:pPr>
            <w:r w:rsidRPr="009A09D3">
              <w:rPr>
                <w:rFonts w:ascii="Arial Narrow" w:hAnsi="Arial Narrow"/>
                <w:b w:val="0"/>
                <w:sz w:val="18"/>
                <w:szCs w:val="18"/>
              </w:rPr>
              <w:t>SIM</w:t>
            </w:r>
          </w:p>
        </w:tc>
        <w:tc>
          <w:tcPr>
            <w:tcW w:w="39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Cs w:val="18"/>
              </w:rPr>
            </w:pPr>
          </w:p>
        </w:tc>
      </w:tr>
      <w:tr w:rsidR="005B4AA4" w:rsidRPr="00B83EC5">
        <w:tc>
          <w:tcPr>
            <w:tcW w:w="167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4AA4" w:rsidRPr="00B83EC5" w:rsidRDefault="005B4AA4" w:rsidP="00484A4D">
            <w:pPr>
              <w:pStyle w:val="Ttulo3"/>
              <w:tabs>
                <w:tab w:val="left" w:pos="15451"/>
              </w:tabs>
              <w:ind w:left="0"/>
              <w:rPr>
                <w:rFonts w:ascii="Arial Narrow" w:hAnsi="Arial Narrow"/>
                <w:b w:val="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="005C24CD">
              <w:rPr>
                <w:rFonts w:ascii="Arial Narrow" w:hAnsi="Arial Narrow"/>
                <w:noProof/>
                <w:sz w:val="18"/>
                <w:szCs w:val="18"/>
              </w:rPr>
              <w:t>01</w:t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5B4AA4">
              <w:rPr>
                <w:rFonts w:ascii="Arial Narrow" w:hAnsi="Arial Narrow"/>
                <w:b w:val="0"/>
                <w:sz w:val="18"/>
                <w:szCs w:val="18"/>
              </w:rPr>
              <w:t xml:space="preserve"> / </w:t>
            </w:r>
            <w:bookmarkStart w:id="1" w:name="Texto37"/>
            <w:r w:rsidRPr="005B4AA4">
              <w:rPr>
                <w:rFonts w:ascii="Arial Narrow" w:hAnsi="Arial Narrow"/>
                <w:b w:val="0"/>
                <w:sz w:val="18"/>
                <w:szCs w:val="18"/>
              </w:rPr>
              <w:fldChar w:fldCharType="begin">
                <w:ffData>
                  <w:name w:val="Texto37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5B4AA4">
              <w:rPr>
                <w:rFonts w:ascii="Arial Narrow" w:hAnsi="Arial Narrow"/>
                <w:b w:val="0"/>
                <w:sz w:val="18"/>
                <w:szCs w:val="18"/>
              </w:rPr>
              <w:instrText xml:space="preserve"> FORMTEXT </w:instrText>
            </w:r>
            <w:r w:rsidRPr="005B4AA4">
              <w:rPr>
                <w:rFonts w:ascii="Arial Narrow" w:hAnsi="Arial Narrow"/>
                <w:b w:val="0"/>
                <w:sz w:val="18"/>
                <w:szCs w:val="18"/>
              </w:rPr>
            </w:r>
            <w:r w:rsidRPr="005B4AA4">
              <w:rPr>
                <w:rFonts w:ascii="Arial Narrow" w:hAnsi="Arial Narrow"/>
                <w:b w:val="0"/>
                <w:sz w:val="18"/>
                <w:szCs w:val="18"/>
              </w:rPr>
              <w:fldChar w:fldCharType="separate"/>
            </w:r>
            <w:r w:rsidR="005C24CD">
              <w:rPr>
                <w:rFonts w:ascii="Arial Narrow" w:hAnsi="Arial Narrow"/>
                <w:b w:val="0"/>
                <w:noProof/>
                <w:sz w:val="18"/>
                <w:szCs w:val="18"/>
              </w:rPr>
              <w:t>0</w:t>
            </w:r>
            <w:r w:rsidR="00484A4D">
              <w:rPr>
                <w:rFonts w:ascii="Arial Narrow" w:hAnsi="Arial Narrow"/>
                <w:b w:val="0"/>
                <w:noProof/>
                <w:sz w:val="18"/>
                <w:szCs w:val="18"/>
              </w:rPr>
              <w:t>8</w:t>
            </w:r>
            <w:r w:rsidRPr="005B4AA4">
              <w:rPr>
                <w:rFonts w:ascii="Arial Narrow" w:hAnsi="Arial Narrow"/>
                <w:b w:val="0"/>
                <w:sz w:val="18"/>
                <w:szCs w:val="18"/>
              </w:rPr>
              <w:fldChar w:fldCharType="end"/>
            </w:r>
            <w:bookmarkEnd w:id="1"/>
            <w:r w:rsidRPr="005B4AA4">
              <w:rPr>
                <w:rFonts w:ascii="Arial Narrow" w:hAnsi="Arial Narrow"/>
                <w:b w:val="0"/>
                <w:sz w:val="18"/>
                <w:szCs w:val="18"/>
              </w:rPr>
              <w:t xml:space="preserve">  / </w:t>
            </w:r>
            <w:r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</w:rPr>
            </w:r>
            <w:r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="005C24CD">
              <w:rPr>
                <w:rFonts w:ascii="Arial Narrow" w:hAnsi="Arial Narrow"/>
                <w:noProof/>
                <w:sz w:val="18"/>
                <w:szCs w:val="18"/>
              </w:rPr>
              <w:t>2017</w:t>
            </w:r>
            <w:r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1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5B4AA4" w:rsidRPr="00B83EC5" w:rsidRDefault="005B4AA4" w:rsidP="000C14DE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b w:val="0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4AA4" w:rsidRPr="00B83EC5" w:rsidRDefault="005B4AA4" w:rsidP="000C14DE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b w:val="0"/>
                <w:sz w:val="18"/>
                <w:szCs w:val="18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4AA4" w:rsidRPr="00B83EC5" w:rsidRDefault="005B4AA4" w:rsidP="000C14DE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b w:val="0"/>
                <w:sz w:val="18"/>
                <w:szCs w:val="18"/>
              </w:rPr>
            </w:pPr>
          </w:p>
        </w:tc>
        <w:tc>
          <w:tcPr>
            <w:tcW w:w="8222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B4AA4" w:rsidRPr="00B83EC5" w:rsidRDefault="005B4AA4" w:rsidP="000C14DE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b w:val="0"/>
                <w:sz w:val="18"/>
                <w:szCs w:val="18"/>
              </w:rPr>
            </w:pPr>
          </w:p>
        </w:tc>
        <w:tc>
          <w:tcPr>
            <w:tcW w:w="39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Cs w:val="18"/>
              </w:rPr>
            </w:pPr>
          </w:p>
        </w:tc>
      </w:tr>
      <w:tr w:rsidR="005B4AA4" w:rsidRPr="000C14DE">
        <w:tc>
          <w:tcPr>
            <w:tcW w:w="16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4AA4" w:rsidRPr="000C14DE" w:rsidRDefault="005B4AA4" w:rsidP="000C14DE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sz w:val="8"/>
                <w:szCs w:val="18"/>
              </w:rPr>
            </w:pPr>
          </w:p>
        </w:tc>
        <w:tc>
          <w:tcPr>
            <w:tcW w:w="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4AA4" w:rsidRPr="000C14DE" w:rsidRDefault="005B4AA4" w:rsidP="000C14DE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b w:val="0"/>
                <w:sz w:val="8"/>
                <w:szCs w:val="18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4AA4" w:rsidRPr="000C14DE" w:rsidRDefault="005B4AA4" w:rsidP="000C14DE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b w:val="0"/>
                <w:sz w:val="8"/>
                <w:szCs w:val="18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4AA4" w:rsidRPr="000C14DE" w:rsidRDefault="005B4AA4" w:rsidP="000C14DE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b w:val="0"/>
                <w:sz w:val="8"/>
                <w:szCs w:val="18"/>
              </w:rPr>
            </w:pPr>
          </w:p>
        </w:tc>
        <w:tc>
          <w:tcPr>
            <w:tcW w:w="8222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B4AA4" w:rsidRPr="000C14DE" w:rsidRDefault="005B4AA4" w:rsidP="000C14DE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b w:val="0"/>
                <w:sz w:val="8"/>
                <w:szCs w:val="18"/>
              </w:rPr>
            </w:pPr>
          </w:p>
        </w:tc>
        <w:tc>
          <w:tcPr>
            <w:tcW w:w="39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0C14DE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 w:val="8"/>
                <w:szCs w:val="18"/>
              </w:rPr>
            </w:pPr>
          </w:p>
        </w:tc>
      </w:tr>
      <w:tr w:rsidR="005B4AA4" w:rsidRPr="00B83EC5">
        <w:trPr>
          <w:trHeight w:hRule="exact" w:val="227"/>
        </w:trPr>
        <w:tc>
          <w:tcPr>
            <w:tcW w:w="594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4AA4" w:rsidRPr="00B83EC5" w:rsidRDefault="005B4AA4" w:rsidP="000C14DE">
            <w:pPr>
              <w:pStyle w:val="Ttulo3"/>
              <w:tabs>
                <w:tab w:val="left" w:pos="15451"/>
              </w:tabs>
              <w:ind w:left="0"/>
              <w:rPr>
                <w:rFonts w:ascii="Arial Narrow" w:hAnsi="Arial Narrow"/>
                <w:b w:val="0"/>
                <w:sz w:val="18"/>
                <w:szCs w:val="18"/>
              </w:rPr>
            </w:pPr>
            <w:r w:rsidRPr="00B83EC5">
              <w:rPr>
                <w:rFonts w:ascii="Arial Narrow" w:hAnsi="Arial Narrow"/>
                <w:b w:val="0"/>
                <w:sz w:val="18"/>
                <w:szCs w:val="18"/>
              </w:rPr>
              <w:t>Motivo da Transferência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B4AA4" w:rsidRPr="00B83EC5" w:rsidRDefault="005B4AA4" w:rsidP="000C14DE">
            <w:pPr>
              <w:pStyle w:val="Ttulo3"/>
              <w:ind w:left="-45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52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5B4AA4">
            <w:pPr>
              <w:pStyle w:val="Sumrio1"/>
            </w:pPr>
          </w:p>
        </w:tc>
        <w:tc>
          <w:tcPr>
            <w:tcW w:w="39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Cs w:val="18"/>
              </w:rPr>
            </w:pPr>
          </w:p>
        </w:tc>
      </w:tr>
      <w:tr w:rsidR="005B4AA4" w:rsidRPr="00B83EC5">
        <w:trPr>
          <w:trHeight w:hRule="exact" w:val="227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4AA4" w:rsidRPr="00B83EC5" w:rsidRDefault="005B4AA4" w:rsidP="000C14DE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b w:val="0"/>
                <w:sz w:val="18"/>
                <w:szCs w:val="18"/>
              </w:rPr>
            </w:pPr>
            <w:r w:rsidRPr="00B83EC5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83EC5"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 w:val="18"/>
                <w:szCs w:val="18"/>
              </w:rPr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83EC5">
              <w:rPr>
                <w:rFonts w:ascii="Arial Narrow" w:eastAsia="MS Mincho" w:hAnsi="MS Mincho" w:cs="MS Mincho"/>
                <w:noProof/>
                <w:sz w:val="18"/>
                <w:szCs w:val="18"/>
              </w:rPr>
              <w:t> 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669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B4AA4" w:rsidRPr="00B83EC5" w:rsidRDefault="005B4AA4" w:rsidP="000C14DE">
            <w:pPr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a) Mudança de local de trabalho para Filial cadastrada em base do FGTS distinta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pStyle w:val="Ttulo3"/>
              <w:ind w:left="-45"/>
              <w:rPr>
                <w:rFonts w:ascii="Arial Narrow" w:hAnsi="Arial Narrow"/>
                <w:sz w:val="18"/>
                <w:szCs w:val="18"/>
              </w:rPr>
            </w:pPr>
            <w:r w:rsidRPr="00B83EC5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83EC5"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 w:val="18"/>
                <w:szCs w:val="18"/>
              </w:rPr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83EC5">
              <w:rPr>
                <w:rFonts w:ascii="Arial Narrow" w:eastAsia="MS Mincho" w:hAnsi="MS Mincho" w:cs="MS Mincho"/>
                <w:noProof/>
                <w:sz w:val="18"/>
                <w:szCs w:val="18"/>
              </w:rPr>
              <w:t> 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52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5B4AA4">
            <w:pPr>
              <w:pStyle w:val="Sumrio1"/>
            </w:pPr>
            <w:r w:rsidRPr="00B83EC5">
              <w:t>e) Incorporação de empresas</w:t>
            </w:r>
          </w:p>
        </w:tc>
        <w:tc>
          <w:tcPr>
            <w:tcW w:w="39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Cs w:val="18"/>
              </w:rPr>
            </w:pPr>
          </w:p>
        </w:tc>
      </w:tr>
      <w:tr w:rsidR="005B4AA4" w:rsidRPr="00B83EC5">
        <w:trPr>
          <w:trHeight w:hRule="exact" w:val="227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4AA4" w:rsidRPr="00B83EC5" w:rsidRDefault="005B4AA4" w:rsidP="005C24CD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sz w:val="18"/>
                <w:szCs w:val="18"/>
              </w:rPr>
            </w:pPr>
            <w:r w:rsidRPr="00B83EC5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83EC5"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 w:val="18"/>
                <w:szCs w:val="18"/>
              </w:rPr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="005C24CD">
              <w:rPr>
                <w:rFonts w:ascii="Arial Narrow" w:eastAsia="MS Mincho" w:hAnsi="MS Mincho" w:cs="MS Mincho"/>
                <w:noProof/>
                <w:sz w:val="18"/>
                <w:szCs w:val="18"/>
              </w:rPr>
              <w:t>X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669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B4AA4" w:rsidRPr="00B83EC5" w:rsidRDefault="005B4AA4" w:rsidP="000C14DE">
            <w:pPr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 xml:space="preserve">b) Mudança de local de trabalho para </w:t>
            </w:r>
            <w:r w:rsidRPr="00FD1F03">
              <w:rPr>
                <w:rFonts w:ascii="Arial Narrow" w:hAnsi="Arial Narrow"/>
                <w:szCs w:val="18"/>
              </w:rPr>
              <w:t>empresa do</w:t>
            </w:r>
            <w:r w:rsidRPr="00B83EC5">
              <w:rPr>
                <w:rFonts w:ascii="Arial Narrow" w:hAnsi="Arial Narrow"/>
                <w:szCs w:val="18"/>
              </w:rPr>
              <w:t xml:space="preserve"> grupo econômico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pStyle w:val="Ttulo3"/>
              <w:ind w:left="-45"/>
              <w:rPr>
                <w:rFonts w:ascii="Arial Narrow" w:hAnsi="Arial Narrow"/>
                <w:sz w:val="18"/>
                <w:szCs w:val="18"/>
              </w:rPr>
            </w:pPr>
            <w:r w:rsidRPr="00B83EC5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83EC5"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 w:val="18"/>
                <w:szCs w:val="18"/>
              </w:rPr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83EC5">
              <w:rPr>
                <w:rFonts w:ascii="Arial Narrow" w:eastAsia="MS Mincho" w:hAnsi="MS Mincho" w:cs="MS Mincho"/>
                <w:noProof/>
                <w:sz w:val="18"/>
                <w:szCs w:val="18"/>
              </w:rPr>
              <w:t> 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52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5B4AA4">
            <w:pPr>
              <w:pStyle w:val="Sumrio1"/>
            </w:pPr>
            <w:r w:rsidRPr="00B83EC5">
              <w:t>f) Sucessão de empregadores</w:t>
            </w:r>
          </w:p>
        </w:tc>
        <w:tc>
          <w:tcPr>
            <w:tcW w:w="39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Cs w:val="18"/>
              </w:rPr>
            </w:pPr>
          </w:p>
        </w:tc>
      </w:tr>
      <w:tr w:rsidR="005B4AA4" w:rsidRPr="00B83EC5">
        <w:trPr>
          <w:trHeight w:hRule="exact" w:val="227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4AA4" w:rsidRPr="00B83EC5" w:rsidRDefault="005B4AA4" w:rsidP="000C14DE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sz w:val="18"/>
                <w:szCs w:val="18"/>
              </w:rPr>
            </w:pPr>
            <w:r w:rsidRPr="00B83EC5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83EC5"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 w:val="18"/>
                <w:szCs w:val="18"/>
              </w:rPr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83EC5">
              <w:rPr>
                <w:rFonts w:ascii="Arial Narrow" w:eastAsia="MS Mincho" w:hAnsi="MS Mincho" w:cs="MS Mincho"/>
                <w:noProof/>
                <w:sz w:val="18"/>
                <w:szCs w:val="18"/>
              </w:rPr>
              <w:t> 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669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5B4AA4" w:rsidRPr="00B83EC5" w:rsidRDefault="005B4AA4" w:rsidP="000C14DE">
            <w:pPr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c)Cisão de empresas.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pStyle w:val="Ttulo3"/>
              <w:ind w:left="-45"/>
              <w:rPr>
                <w:rFonts w:ascii="Arial Narrow" w:hAnsi="Arial Narrow"/>
                <w:sz w:val="18"/>
                <w:szCs w:val="18"/>
              </w:rPr>
            </w:pPr>
            <w:r w:rsidRPr="00B83EC5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83EC5"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 w:val="18"/>
                <w:szCs w:val="18"/>
              </w:rPr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83EC5">
              <w:rPr>
                <w:rFonts w:ascii="Arial Narrow" w:eastAsia="MS Mincho" w:hAnsi="MS Mincho" w:cs="MS Mincho"/>
                <w:noProof/>
                <w:sz w:val="18"/>
                <w:szCs w:val="18"/>
              </w:rPr>
              <w:t> 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52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5B4AA4">
            <w:pPr>
              <w:pStyle w:val="Sumrio1"/>
            </w:pPr>
            <w:r w:rsidRPr="00B83EC5">
              <w:t>g) Término do período de cessão de trabalhador</w:t>
            </w:r>
          </w:p>
        </w:tc>
        <w:tc>
          <w:tcPr>
            <w:tcW w:w="39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Cs w:val="18"/>
              </w:rPr>
            </w:pPr>
          </w:p>
        </w:tc>
      </w:tr>
      <w:tr w:rsidR="005B4AA4" w:rsidRPr="00B83EC5">
        <w:trPr>
          <w:trHeight w:hRule="exact" w:val="227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4AA4" w:rsidRPr="00B83EC5" w:rsidRDefault="005B4AA4" w:rsidP="000C14DE">
            <w:pPr>
              <w:pStyle w:val="Ttulo3"/>
              <w:tabs>
                <w:tab w:val="left" w:pos="15451"/>
              </w:tabs>
              <w:ind w:left="-45"/>
              <w:rPr>
                <w:rFonts w:ascii="Arial Narrow" w:hAnsi="Arial Narrow"/>
                <w:sz w:val="18"/>
                <w:szCs w:val="18"/>
              </w:rPr>
            </w:pPr>
            <w:r w:rsidRPr="00B83EC5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83EC5">
              <w:rPr>
                <w:rFonts w:ascii="Arial Narrow" w:hAnsi="Arial Narrow"/>
                <w:sz w:val="18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 w:val="18"/>
                <w:szCs w:val="18"/>
              </w:rPr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B83EC5">
              <w:rPr>
                <w:rFonts w:ascii="Arial Narrow" w:eastAsia="MS Mincho" w:hAnsi="MS Mincho" w:cs="MS Mincho"/>
                <w:noProof/>
                <w:sz w:val="18"/>
                <w:szCs w:val="18"/>
              </w:rPr>
              <w:t> </w:t>
            </w:r>
            <w:r w:rsidRPr="00B83EC5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5669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5B4AA4" w:rsidRPr="00B83EC5" w:rsidRDefault="005B4AA4" w:rsidP="000C14DE">
            <w:pPr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d) Fusão de empresas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4AA4" w:rsidRPr="00B83EC5" w:rsidRDefault="005B4AA4" w:rsidP="000C14DE">
            <w:pPr>
              <w:pStyle w:val="Ttulo3"/>
              <w:ind w:left="-45"/>
              <w:rPr>
                <w:rFonts w:ascii="Arial Narrow" w:hAnsi="Arial Narrow"/>
                <w:sz w:val="18"/>
                <w:szCs w:val="18"/>
              </w:rPr>
            </w:pPr>
            <w:r w:rsidRPr="00B83EC5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552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rPr>
                <w:rFonts w:ascii="Arial Narrow" w:hAnsi="Arial Narrow"/>
                <w:szCs w:val="18"/>
              </w:rPr>
            </w:pPr>
          </w:p>
        </w:tc>
        <w:tc>
          <w:tcPr>
            <w:tcW w:w="39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AA4" w:rsidRPr="00B83EC5" w:rsidRDefault="005B4AA4" w:rsidP="000C14DE">
            <w:pPr>
              <w:tabs>
                <w:tab w:val="left" w:pos="15451"/>
              </w:tabs>
              <w:ind w:left="-45"/>
              <w:rPr>
                <w:rFonts w:ascii="Arial Narrow" w:hAnsi="Arial Narrow"/>
                <w:szCs w:val="18"/>
              </w:rPr>
            </w:pPr>
          </w:p>
        </w:tc>
      </w:tr>
    </w:tbl>
    <w:p w:rsidR="002E688A" w:rsidRPr="00715A4C" w:rsidRDefault="002E688A" w:rsidP="00BB51C9">
      <w:pPr>
        <w:tabs>
          <w:tab w:val="left" w:pos="15451"/>
        </w:tabs>
        <w:rPr>
          <w:rFonts w:ascii="Arial Narrow" w:hAnsi="Arial Narrow"/>
          <w:sz w:val="8"/>
          <w:szCs w:val="18"/>
        </w:rPr>
      </w:pPr>
    </w:p>
    <w:tbl>
      <w:tblPr>
        <w:tblW w:w="15735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1889"/>
        <w:gridCol w:w="1177"/>
        <w:gridCol w:w="8129"/>
        <w:gridCol w:w="1511"/>
        <w:gridCol w:w="3029"/>
      </w:tblGrid>
      <w:tr w:rsidR="000C14DE" w:rsidRPr="00B83EC5">
        <w:trPr>
          <w:trHeight w:hRule="exact" w:val="227"/>
        </w:trPr>
        <w:tc>
          <w:tcPr>
            <w:tcW w:w="157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14DE" w:rsidRPr="00B83EC5" w:rsidRDefault="000C14DE" w:rsidP="005B4AA4">
            <w:pPr>
              <w:pStyle w:val="Sumrio1"/>
            </w:pPr>
            <w:r w:rsidRPr="005B4AA4">
              <w:rPr>
                <w:b/>
              </w:rPr>
              <w:t>4. Dados do Trabalhador</w:t>
            </w:r>
            <w:r w:rsidRPr="00B83EC5">
              <w:t xml:space="preserve"> (preencher campos do trabalhador ordenado por  nome ou </w:t>
            </w:r>
            <w:r>
              <w:t xml:space="preserve"> </w:t>
            </w:r>
            <w:r w:rsidRPr="00B83EC5">
              <w:t xml:space="preserve">código de conta do trabalhador  no cadastro FGTS – vinculado ao empregador origem) </w:t>
            </w:r>
          </w:p>
        </w:tc>
      </w:tr>
      <w:tr w:rsidR="000C14DE" w:rsidRPr="00B83EC5">
        <w:trPr>
          <w:trHeight w:hRule="exact" w:val="227"/>
        </w:trPr>
        <w:tc>
          <w:tcPr>
            <w:tcW w:w="1889" w:type="dxa"/>
            <w:tcBorders>
              <w:top w:val="nil"/>
              <w:bottom w:val="nil"/>
            </w:tcBorders>
            <w:vAlign w:val="center"/>
          </w:tcPr>
          <w:p w:rsidR="000C14DE" w:rsidRPr="00B83EC5" w:rsidRDefault="000C14DE" w:rsidP="005B4AA4">
            <w:pPr>
              <w:pStyle w:val="Sumrio1"/>
            </w:pPr>
            <w:r w:rsidRPr="00B83EC5">
              <w:t>Código do trabalhador</w:t>
            </w:r>
          </w:p>
        </w:tc>
        <w:tc>
          <w:tcPr>
            <w:tcW w:w="1177" w:type="dxa"/>
            <w:tcBorders>
              <w:top w:val="nil"/>
              <w:bottom w:val="nil"/>
            </w:tcBorders>
            <w:vAlign w:val="center"/>
          </w:tcPr>
          <w:p w:rsidR="000C14DE" w:rsidRPr="00B83EC5" w:rsidRDefault="000C14DE" w:rsidP="005B4AA4">
            <w:pPr>
              <w:pStyle w:val="Sumrio1"/>
            </w:pPr>
            <w:r w:rsidRPr="00B83EC5">
              <w:t>Categoria</w:t>
            </w:r>
          </w:p>
        </w:tc>
        <w:tc>
          <w:tcPr>
            <w:tcW w:w="8129" w:type="dxa"/>
            <w:tcBorders>
              <w:top w:val="nil"/>
              <w:bottom w:val="nil"/>
            </w:tcBorders>
            <w:vAlign w:val="center"/>
          </w:tcPr>
          <w:p w:rsidR="000C14DE" w:rsidRPr="00B83EC5" w:rsidRDefault="000C14DE" w:rsidP="005B4AA4">
            <w:pPr>
              <w:pStyle w:val="Sumrio1"/>
            </w:pPr>
            <w:r w:rsidRPr="00B83EC5">
              <w:t>Nome do trabalhador</w:t>
            </w:r>
          </w:p>
        </w:tc>
        <w:tc>
          <w:tcPr>
            <w:tcW w:w="1511" w:type="dxa"/>
            <w:tcBorders>
              <w:top w:val="nil"/>
              <w:bottom w:val="nil"/>
            </w:tcBorders>
            <w:vAlign w:val="center"/>
          </w:tcPr>
          <w:p w:rsidR="000C14DE" w:rsidRPr="00B83EC5" w:rsidRDefault="000C14DE" w:rsidP="005B4AA4">
            <w:pPr>
              <w:pStyle w:val="Sumrio1"/>
            </w:pPr>
            <w:r w:rsidRPr="00B83EC5">
              <w:t>Data admissão</w:t>
            </w:r>
          </w:p>
        </w:tc>
        <w:tc>
          <w:tcPr>
            <w:tcW w:w="3029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 xml:space="preserve">N° PIS/PASEP </w:t>
            </w:r>
          </w:p>
        </w:tc>
      </w:tr>
      <w:bookmarkStart w:id="2" w:name="Texto43"/>
      <w:tr w:rsidR="000C14DE" w:rsidRPr="00B83EC5">
        <w:trPr>
          <w:trHeight w:hRule="exact" w:val="198"/>
        </w:trPr>
        <w:tc>
          <w:tcPr>
            <w:tcW w:w="188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715A4C" w:rsidP="00AD52F2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Texto43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E0625E">
              <w:rPr>
                <w:rFonts w:ascii="Arial Narrow" w:hAnsi="Arial Narrow"/>
                <w:noProof/>
                <w:szCs w:val="18"/>
              </w:rPr>
              <w:t>3</w:t>
            </w:r>
            <w:r w:rsidR="00AD52F2">
              <w:rPr>
                <w:rFonts w:ascii="Arial Narrow" w:hAnsi="Arial Narrow"/>
                <w:noProof/>
                <w:szCs w:val="18"/>
              </w:rPr>
              <w:t>3731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bookmarkEnd w:id="2"/>
          </w:p>
        </w:tc>
        <w:tc>
          <w:tcPr>
            <w:tcW w:w="1177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812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3F7548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1511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AD52F2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AD52F2">
              <w:rPr>
                <w:rFonts w:ascii="Arial Narrow" w:hAnsi="Arial Narrow"/>
                <w:szCs w:val="18"/>
              </w:rPr>
              <w:t>02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AD52F2">
              <w:rPr>
                <w:rFonts w:ascii="Arial Narrow" w:hAnsi="Arial Narrow"/>
                <w:szCs w:val="18"/>
              </w:rPr>
              <w:t>05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bookmarkStart w:id="3" w:name="Texto36"/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Texto36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2011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bookmarkEnd w:id="3"/>
          </w:p>
        </w:tc>
        <w:tc>
          <w:tcPr>
            <w:tcW w:w="302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14DE" w:rsidRPr="00B83EC5" w:rsidRDefault="00715A4C" w:rsidP="003F7548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</w:tr>
      <w:tr w:rsidR="000C14DE" w:rsidRPr="00B83EC5">
        <w:trPr>
          <w:trHeight w:hRule="exact" w:val="57"/>
        </w:trPr>
        <w:tc>
          <w:tcPr>
            <w:tcW w:w="188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1177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812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3029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</w:tr>
      <w:tr w:rsidR="000C14DE" w:rsidRPr="00B83EC5">
        <w:trPr>
          <w:trHeight w:hRule="exact" w:val="198"/>
        </w:trPr>
        <w:tc>
          <w:tcPr>
            <w:tcW w:w="188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1177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812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AD52F2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AD52F2">
              <w:rPr>
                <w:rFonts w:ascii="Arial Narrow" w:hAnsi="Arial Narrow"/>
                <w:szCs w:val="18"/>
              </w:rPr>
              <w:t> </w:t>
            </w:r>
            <w:r w:rsidR="00AD52F2">
              <w:rPr>
                <w:rFonts w:ascii="Arial Narrow" w:hAnsi="Arial Narrow"/>
                <w:szCs w:val="18"/>
              </w:rPr>
              <w:t> </w:t>
            </w:r>
            <w:r w:rsidR="00AD52F2">
              <w:rPr>
                <w:rFonts w:ascii="Arial Narrow" w:hAnsi="Arial Narrow"/>
                <w:szCs w:val="18"/>
              </w:rPr>
              <w:t> </w:t>
            </w:r>
            <w:r w:rsidR="00AD52F2">
              <w:rPr>
                <w:rFonts w:ascii="Arial Narrow" w:hAnsi="Arial Narrow"/>
                <w:szCs w:val="18"/>
              </w:rPr>
              <w:t> </w:t>
            </w:r>
            <w:r w:rsidR="00AD52F2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1511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534A4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302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14DE" w:rsidRPr="00B83EC5" w:rsidRDefault="000C14DE" w:rsidP="007534A4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</w:tr>
      <w:tr w:rsidR="000C14DE" w:rsidRPr="00B83EC5">
        <w:trPr>
          <w:trHeight w:hRule="exact" w:val="57"/>
        </w:trPr>
        <w:tc>
          <w:tcPr>
            <w:tcW w:w="188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1177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812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3029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</w:tr>
      <w:tr w:rsidR="000C14DE" w:rsidRPr="00B83EC5">
        <w:trPr>
          <w:trHeight w:hRule="exact" w:val="198"/>
        </w:trPr>
        <w:tc>
          <w:tcPr>
            <w:tcW w:w="188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1177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812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AD52F2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AD52F2">
              <w:rPr>
                <w:rFonts w:ascii="Arial Narrow" w:hAnsi="Arial Narrow"/>
                <w:szCs w:val="18"/>
              </w:rPr>
              <w:t> </w:t>
            </w:r>
            <w:r w:rsidR="00AD52F2">
              <w:rPr>
                <w:rFonts w:ascii="Arial Narrow" w:hAnsi="Arial Narrow"/>
                <w:szCs w:val="18"/>
              </w:rPr>
              <w:t> </w:t>
            </w:r>
            <w:r w:rsidR="00AD52F2">
              <w:rPr>
                <w:rFonts w:ascii="Arial Narrow" w:hAnsi="Arial Narrow"/>
                <w:szCs w:val="18"/>
              </w:rPr>
              <w:t> </w:t>
            </w:r>
            <w:r w:rsidR="00AD52F2">
              <w:rPr>
                <w:rFonts w:ascii="Arial Narrow" w:hAnsi="Arial Narrow"/>
                <w:szCs w:val="18"/>
              </w:rPr>
              <w:t> </w:t>
            </w:r>
            <w:r w:rsidR="00AD52F2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1511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534A4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302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14DE" w:rsidRPr="00B83EC5" w:rsidRDefault="000C14DE" w:rsidP="007534A4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</w:tr>
      <w:tr w:rsidR="000C14DE" w:rsidRPr="00B83EC5">
        <w:trPr>
          <w:trHeight w:hRule="exact" w:val="57"/>
        </w:trPr>
        <w:tc>
          <w:tcPr>
            <w:tcW w:w="188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1177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812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3029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</w:tr>
      <w:tr w:rsidR="000C14DE" w:rsidRPr="00B83EC5">
        <w:trPr>
          <w:trHeight w:hRule="exact" w:val="198"/>
        </w:trPr>
        <w:tc>
          <w:tcPr>
            <w:tcW w:w="188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1177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812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534A4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1511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534A4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302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14DE" w:rsidRPr="00B83EC5" w:rsidRDefault="000C14DE" w:rsidP="007534A4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</w:tr>
      <w:tr w:rsidR="000C14DE" w:rsidRPr="00B83EC5">
        <w:trPr>
          <w:trHeight w:hRule="exact" w:val="57"/>
        </w:trPr>
        <w:tc>
          <w:tcPr>
            <w:tcW w:w="188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1177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812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3029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</w:tr>
      <w:tr w:rsidR="000C14DE" w:rsidRPr="00B83EC5">
        <w:trPr>
          <w:trHeight w:hRule="exact" w:val="198"/>
        </w:trPr>
        <w:tc>
          <w:tcPr>
            <w:tcW w:w="188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1177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812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534A4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1511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534A4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302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14DE" w:rsidRPr="00B83EC5" w:rsidRDefault="000C14DE" w:rsidP="007534A4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 w:rsidR="007534A4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</w:tr>
      <w:tr w:rsidR="000C14DE" w:rsidRPr="00B83EC5">
        <w:trPr>
          <w:trHeight w:hRule="exact" w:val="57"/>
        </w:trPr>
        <w:tc>
          <w:tcPr>
            <w:tcW w:w="188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1177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812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3029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</w:tr>
      <w:tr w:rsidR="000C14DE" w:rsidRPr="00B83EC5">
        <w:trPr>
          <w:trHeight w:hRule="exact" w:val="198"/>
        </w:trPr>
        <w:tc>
          <w:tcPr>
            <w:tcW w:w="188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1177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812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1511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302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14DE" w:rsidRPr="00B83EC5" w:rsidRDefault="00715A4C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</w:tr>
      <w:tr w:rsidR="000C14DE" w:rsidRPr="00B83EC5">
        <w:trPr>
          <w:trHeight w:hRule="exact" w:val="57"/>
        </w:trPr>
        <w:tc>
          <w:tcPr>
            <w:tcW w:w="188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1177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812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3029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</w:tr>
      <w:tr w:rsidR="000C14DE" w:rsidRPr="00B83EC5">
        <w:trPr>
          <w:trHeight w:hRule="exact" w:val="198"/>
        </w:trPr>
        <w:tc>
          <w:tcPr>
            <w:tcW w:w="188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1177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812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1511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302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</w:tr>
      <w:tr w:rsidR="000C14DE" w:rsidRPr="00B83EC5">
        <w:trPr>
          <w:trHeight w:hRule="exact" w:val="57"/>
        </w:trPr>
        <w:tc>
          <w:tcPr>
            <w:tcW w:w="188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1177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8129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</w:p>
        </w:tc>
        <w:tc>
          <w:tcPr>
            <w:tcW w:w="3029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</w:tr>
      <w:tr w:rsidR="000C14DE" w:rsidRPr="00B83EC5">
        <w:trPr>
          <w:trHeight w:hRule="exact" w:val="198"/>
        </w:trPr>
        <w:tc>
          <w:tcPr>
            <w:tcW w:w="188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1177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715A4C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8129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1511" w:type="dxa"/>
            <w:tcBorders>
              <w:top w:val="nil"/>
              <w:bottom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 / </w:t>
            </w: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302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14DE" w:rsidRPr="00B83EC5" w:rsidRDefault="000C14DE" w:rsidP="000C14DE">
            <w:pPr>
              <w:tabs>
                <w:tab w:val="left" w:pos="15451"/>
              </w:tabs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noProof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</w:p>
        </w:tc>
      </w:tr>
    </w:tbl>
    <w:p w:rsidR="002E688A" w:rsidRPr="00715A4C" w:rsidRDefault="002E688A" w:rsidP="00BB51C9">
      <w:pPr>
        <w:tabs>
          <w:tab w:val="left" w:pos="15451"/>
        </w:tabs>
        <w:rPr>
          <w:rFonts w:ascii="Arial Narrow" w:hAnsi="Arial Narrow"/>
          <w:sz w:val="8"/>
          <w:szCs w:val="18"/>
        </w:rPr>
      </w:pPr>
    </w:p>
    <w:tbl>
      <w:tblPr>
        <w:tblW w:w="15735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5635"/>
        <w:gridCol w:w="2959"/>
        <w:gridCol w:w="145"/>
        <w:gridCol w:w="6996"/>
      </w:tblGrid>
      <w:tr w:rsidR="00715A4C" w:rsidRPr="00B83EC5">
        <w:trPr>
          <w:trHeight w:hRule="exact" w:val="227"/>
        </w:trPr>
        <w:tc>
          <w:tcPr>
            <w:tcW w:w="157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15A4C" w:rsidRPr="005B4AA4" w:rsidRDefault="00715A4C" w:rsidP="005B4AA4">
            <w:pPr>
              <w:tabs>
                <w:tab w:val="left" w:pos="15451"/>
              </w:tabs>
              <w:rPr>
                <w:rFonts w:ascii="Arial Narrow" w:hAnsi="Arial Narrow"/>
                <w:b/>
                <w:szCs w:val="18"/>
              </w:rPr>
            </w:pPr>
            <w:r w:rsidRPr="005B4AA4">
              <w:rPr>
                <w:rFonts w:ascii="Arial Narrow" w:hAnsi="Arial Narrow"/>
                <w:b/>
                <w:szCs w:val="18"/>
              </w:rPr>
              <w:t>5. Dados do Responsável pela Solicitação</w:t>
            </w:r>
          </w:p>
        </w:tc>
      </w:tr>
      <w:tr w:rsidR="00715A4C" w:rsidRPr="00B83EC5">
        <w:trPr>
          <w:trHeight w:hRule="exact" w:val="227"/>
        </w:trPr>
        <w:tc>
          <w:tcPr>
            <w:tcW w:w="56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15A4C" w:rsidRPr="00B83EC5" w:rsidRDefault="00715A4C" w:rsidP="005B4AA4">
            <w:pPr>
              <w:pStyle w:val="Sumrio1"/>
            </w:pPr>
            <w:r w:rsidRPr="00B83EC5">
              <w:t>Pessoa para contato</w:t>
            </w:r>
          </w:p>
        </w:tc>
        <w:tc>
          <w:tcPr>
            <w:tcW w:w="29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15A4C" w:rsidRPr="00B83EC5" w:rsidRDefault="00715A4C" w:rsidP="00A24689">
            <w:pPr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 xml:space="preserve"> DDD/Telefone</w:t>
            </w:r>
          </w:p>
        </w:tc>
        <w:tc>
          <w:tcPr>
            <w:tcW w:w="1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15A4C" w:rsidRPr="00B83EC5" w:rsidRDefault="00715A4C" w:rsidP="00A24689">
            <w:pPr>
              <w:rPr>
                <w:rFonts w:ascii="Arial Narrow" w:hAnsi="Arial Narrow"/>
                <w:szCs w:val="18"/>
              </w:rPr>
            </w:pPr>
          </w:p>
        </w:tc>
        <w:tc>
          <w:tcPr>
            <w:tcW w:w="69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15A4C" w:rsidRPr="00B83EC5" w:rsidRDefault="00715A4C" w:rsidP="00A24689">
            <w:pPr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Endereço Eletrônico (e-m@il)</w:t>
            </w:r>
          </w:p>
        </w:tc>
      </w:tr>
      <w:tr w:rsidR="00715A4C" w:rsidRPr="00B83EC5">
        <w:trPr>
          <w:trHeight w:hRule="exact" w:val="227"/>
        </w:trPr>
        <w:tc>
          <w:tcPr>
            <w:tcW w:w="5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5A4C" w:rsidRPr="00B83EC5" w:rsidRDefault="00715A4C" w:rsidP="003F7548">
            <w:pPr>
              <w:pStyle w:val="Sumrio1"/>
            </w:pPr>
            <w:r w:rsidRPr="00B83EC5">
              <w:t>NO</w:t>
            </w:r>
            <w:r w:rsidRPr="00715A4C">
              <w:t>ME</w:t>
            </w:r>
            <w:r w:rsidRPr="00B83EC5">
              <w:t>:</w:t>
            </w:r>
            <w:r w:rsidR="00FF1238"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="00FF1238">
              <w:instrText xml:space="preserve"> FORMTEXT </w:instrText>
            </w:r>
            <w:r w:rsidR="00FF1238">
              <w:fldChar w:fldCharType="separate"/>
            </w:r>
            <w:r w:rsidR="003F7548">
              <w:t> </w:t>
            </w:r>
            <w:r w:rsidR="003F7548">
              <w:t> </w:t>
            </w:r>
            <w:r w:rsidR="003F7548">
              <w:t> </w:t>
            </w:r>
            <w:r w:rsidR="003F7548">
              <w:t> </w:t>
            </w:r>
            <w:r w:rsidR="003F7548">
              <w:t> </w:t>
            </w:r>
            <w:r w:rsidR="00FF1238">
              <w:fldChar w:fldCharType="end"/>
            </w:r>
            <w:r w:rsidR="00B6502B">
              <w:t xml:space="preserve"> </w:t>
            </w:r>
          </w:p>
        </w:tc>
        <w:tc>
          <w:tcPr>
            <w:tcW w:w="2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A4C" w:rsidRPr="00B83EC5" w:rsidRDefault="00715A4C" w:rsidP="003F7548">
            <w:pPr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(</w:t>
            </w:r>
            <w:r w:rsidRPr="00B83EC5">
              <w:rPr>
                <w:rFonts w:ascii="Arial Narrow" w:hAnsi="Arial Narrow"/>
                <w:szCs w:val="18"/>
              </w:rPr>
              <w:fldChar w:fldCharType="begin">
                <w:ffData>
                  <w:name w:val="Texto1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83EC5">
              <w:rPr>
                <w:rFonts w:ascii="Arial Narrow" w:hAnsi="Arial Narrow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Cs w:val="18"/>
              </w:rPr>
            </w:r>
            <w:r w:rsidRPr="00B83EC5">
              <w:rPr>
                <w:rFonts w:ascii="Arial Narrow" w:hAnsi="Arial Narrow"/>
                <w:szCs w:val="18"/>
              </w:rPr>
              <w:fldChar w:fldCharType="separate"/>
            </w:r>
            <w:r w:rsidR="005C24CD">
              <w:rPr>
                <w:rFonts w:ascii="Arial Narrow" w:eastAsia="MS Mincho" w:hAnsi="Arial Narrow" w:cs="MS Mincho"/>
                <w:szCs w:val="18"/>
              </w:rPr>
              <w:t>11</w:t>
            </w:r>
            <w:r w:rsidRPr="00B83EC5">
              <w:rPr>
                <w:rFonts w:ascii="Arial Narrow" w:hAnsi="Arial Narrow"/>
                <w:szCs w:val="18"/>
              </w:rPr>
              <w:fldChar w:fldCharType="end"/>
            </w:r>
            <w:r w:rsidRPr="00B83EC5">
              <w:rPr>
                <w:rFonts w:ascii="Arial Narrow" w:hAnsi="Arial Narrow"/>
                <w:szCs w:val="18"/>
              </w:rPr>
              <w:t xml:space="preserve">) </w:t>
            </w:r>
            <w:r w:rsidRPr="00B83EC5"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B83EC5">
              <w:rPr>
                <w:rFonts w:ascii="Arial Narrow" w:hAnsi="Arial Narrow"/>
                <w:szCs w:val="18"/>
              </w:rPr>
              <w:instrText xml:space="preserve"> FORMTEXT </w:instrText>
            </w:r>
            <w:r w:rsidRPr="00B83EC5">
              <w:rPr>
                <w:rFonts w:ascii="Arial Narrow" w:hAnsi="Arial Narrow"/>
                <w:szCs w:val="18"/>
              </w:rPr>
            </w:r>
            <w:r w:rsidRPr="00B83EC5"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Pr="00B83EC5"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1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715A4C" w:rsidRPr="00B83EC5" w:rsidRDefault="00715A4C" w:rsidP="00A24689">
            <w:pPr>
              <w:rPr>
                <w:rFonts w:ascii="Arial Narrow" w:hAnsi="Arial Narrow"/>
                <w:szCs w:val="18"/>
              </w:rPr>
            </w:pPr>
          </w:p>
        </w:tc>
        <w:tc>
          <w:tcPr>
            <w:tcW w:w="6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15A4C" w:rsidRPr="00B83EC5" w:rsidRDefault="00FF1238" w:rsidP="003F7548">
            <w:pPr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r w:rsidR="00715A4C">
              <w:rPr>
                <w:rFonts w:ascii="Arial Narrow" w:hAnsi="Arial Narrow"/>
                <w:szCs w:val="18"/>
              </w:rPr>
              <w:t xml:space="preserve"> </w:t>
            </w:r>
          </w:p>
        </w:tc>
      </w:tr>
    </w:tbl>
    <w:p w:rsidR="00715A4C" w:rsidRPr="00D461CD" w:rsidRDefault="00715A4C" w:rsidP="00BB51C9">
      <w:pPr>
        <w:tabs>
          <w:tab w:val="left" w:pos="15451"/>
        </w:tabs>
        <w:rPr>
          <w:rFonts w:ascii="Arial Narrow" w:hAnsi="Arial Narrow"/>
          <w:sz w:val="8"/>
          <w:szCs w:val="18"/>
        </w:rPr>
      </w:pPr>
    </w:p>
    <w:tbl>
      <w:tblPr>
        <w:tblW w:w="0" w:type="auto"/>
        <w:tblInd w:w="8" w:type="dxa"/>
        <w:tblBorders>
          <w:bottom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141"/>
        <w:gridCol w:w="851"/>
        <w:gridCol w:w="283"/>
        <w:gridCol w:w="1985"/>
        <w:gridCol w:w="284"/>
        <w:gridCol w:w="850"/>
      </w:tblGrid>
      <w:tr w:rsidR="00715A4C" w:rsidRPr="00715A4C">
        <w:tc>
          <w:tcPr>
            <w:tcW w:w="5245" w:type="dxa"/>
          </w:tcPr>
          <w:bookmarkStart w:id="4" w:name="Texto17"/>
          <w:p w:rsidR="00715A4C" w:rsidRPr="00715A4C" w:rsidRDefault="00715A4C" w:rsidP="005C24CD">
            <w:pPr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Texto17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5C24CD">
              <w:rPr>
                <w:rFonts w:ascii="Arial Narrow" w:hAnsi="Arial Narrow"/>
                <w:szCs w:val="18"/>
              </w:rPr>
              <w:t xml:space="preserve">                   </w:t>
            </w:r>
            <w:r w:rsidR="005C24CD">
              <w:rPr>
                <w:rFonts w:ascii="Arial Narrow" w:hAnsi="Arial Narrow"/>
                <w:noProof/>
                <w:szCs w:val="18"/>
              </w:rPr>
              <w:t xml:space="preserve">SÃO PAULO  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bookmarkEnd w:id="4"/>
          </w:p>
        </w:tc>
        <w:tc>
          <w:tcPr>
            <w:tcW w:w="141" w:type="dxa"/>
            <w:tcBorders>
              <w:bottom w:val="nil"/>
            </w:tcBorders>
          </w:tcPr>
          <w:p w:rsidR="00715A4C" w:rsidRPr="00715A4C" w:rsidRDefault="00715A4C" w:rsidP="00A24689">
            <w:pPr>
              <w:rPr>
                <w:rFonts w:ascii="Arial Narrow" w:hAnsi="Arial Narrow"/>
                <w:szCs w:val="18"/>
              </w:rPr>
            </w:pPr>
            <w:r w:rsidRPr="00715A4C">
              <w:rPr>
                <w:rFonts w:ascii="Arial Narrow" w:hAnsi="Arial Narrow"/>
                <w:szCs w:val="18"/>
              </w:rPr>
              <w:t xml:space="preserve"> ,</w:t>
            </w:r>
          </w:p>
        </w:tc>
        <w:tc>
          <w:tcPr>
            <w:tcW w:w="851" w:type="dxa"/>
          </w:tcPr>
          <w:p w:rsidR="00715A4C" w:rsidRPr="00715A4C" w:rsidRDefault="00715A4C" w:rsidP="009570FE">
            <w:pPr>
              <w:rPr>
                <w:rFonts w:ascii="Arial Narrow" w:hAnsi="Arial Narrow"/>
                <w:szCs w:val="18"/>
              </w:rPr>
            </w:pPr>
            <w:r w:rsidRPr="00715A4C">
              <w:rPr>
                <w:rFonts w:ascii="Arial Narrow" w:hAnsi="Arial Narrow"/>
                <w:szCs w:val="18"/>
              </w:rPr>
              <w:fldChar w:fldCharType="begin">
                <w:ffData>
                  <w:name w:val="Texto1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715A4C">
              <w:rPr>
                <w:rFonts w:ascii="Arial Narrow" w:hAnsi="Arial Narrow"/>
                <w:szCs w:val="18"/>
              </w:rPr>
              <w:instrText xml:space="preserve"> FORMTEXT </w:instrText>
            </w:r>
            <w:r w:rsidRPr="00715A4C">
              <w:rPr>
                <w:rFonts w:ascii="Arial Narrow" w:hAnsi="Arial Narrow"/>
                <w:szCs w:val="18"/>
              </w:rPr>
            </w:r>
            <w:r w:rsidRPr="00715A4C"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szCs w:val="18"/>
              </w:rPr>
              <w:t>2</w:t>
            </w:r>
            <w:r w:rsidR="009570FE">
              <w:rPr>
                <w:rFonts w:ascii="Arial Narrow" w:hAnsi="Arial Narrow"/>
                <w:szCs w:val="18"/>
              </w:rPr>
              <w:t>6</w:t>
            </w:r>
            <w:r w:rsidRPr="00715A4C">
              <w:rPr>
                <w:rFonts w:ascii="Arial Narrow" w:hAnsi="Arial Narrow"/>
                <w:szCs w:val="18"/>
              </w:rPr>
              <w:fldChar w:fldCharType="end"/>
            </w:r>
          </w:p>
        </w:tc>
        <w:tc>
          <w:tcPr>
            <w:tcW w:w="283" w:type="dxa"/>
            <w:tcBorders>
              <w:bottom w:val="nil"/>
            </w:tcBorders>
          </w:tcPr>
          <w:p w:rsidR="00715A4C" w:rsidRPr="00715A4C" w:rsidRDefault="00715A4C" w:rsidP="00A24689">
            <w:pPr>
              <w:rPr>
                <w:rFonts w:ascii="Arial Narrow" w:hAnsi="Arial Narrow"/>
                <w:szCs w:val="18"/>
              </w:rPr>
            </w:pPr>
            <w:r w:rsidRPr="00715A4C">
              <w:rPr>
                <w:rFonts w:ascii="Arial Narrow" w:hAnsi="Arial Narrow"/>
                <w:szCs w:val="18"/>
              </w:rPr>
              <w:t>de</w:t>
            </w:r>
          </w:p>
        </w:tc>
        <w:bookmarkStart w:id="5" w:name="Texto16"/>
        <w:tc>
          <w:tcPr>
            <w:tcW w:w="1985" w:type="dxa"/>
          </w:tcPr>
          <w:p w:rsidR="00715A4C" w:rsidRPr="00715A4C" w:rsidRDefault="00715A4C" w:rsidP="007534A4">
            <w:pPr>
              <w:rPr>
                <w:rFonts w:ascii="Arial Narrow" w:hAnsi="Arial Narrow"/>
                <w:szCs w:val="18"/>
              </w:rPr>
            </w:pPr>
            <w:r>
              <w:rPr>
                <w:rFonts w:ascii="Arial Narrow" w:hAnsi="Arial Narrow"/>
                <w:szCs w:val="18"/>
              </w:rPr>
              <w:fldChar w:fldCharType="begin">
                <w:ffData>
                  <w:name w:val="Texto16"/>
                  <w:enabled/>
                  <w:calcOnExit w:val="0"/>
                  <w:textInput>
                    <w:maxLength w:val="9"/>
                  </w:textInput>
                </w:ffData>
              </w:fldChar>
            </w:r>
            <w:r>
              <w:rPr>
                <w:rFonts w:ascii="Arial Narrow" w:hAnsi="Arial Narrow"/>
                <w:szCs w:val="18"/>
              </w:rPr>
              <w:instrText xml:space="preserve"> FORMTEXT </w:instrText>
            </w:r>
            <w:r>
              <w:rPr>
                <w:rFonts w:ascii="Arial Narrow" w:hAnsi="Arial Narrow"/>
                <w:szCs w:val="18"/>
              </w:rPr>
            </w:r>
            <w:r>
              <w:rPr>
                <w:rFonts w:ascii="Arial Narrow" w:hAnsi="Arial Narrow"/>
                <w:szCs w:val="18"/>
              </w:rPr>
              <w:fldChar w:fldCharType="separate"/>
            </w:r>
            <w:r w:rsidR="007534A4">
              <w:rPr>
                <w:rFonts w:ascii="Arial Narrow" w:hAnsi="Arial Narrow"/>
                <w:noProof/>
                <w:szCs w:val="18"/>
              </w:rPr>
              <w:t>OUTUBRO</w:t>
            </w:r>
            <w:r>
              <w:rPr>
                <w:rFonts w:ascii="Arial Narrow" w:hAnsi="Arial Narrow"/>
                <w:szCs w:val="18"/>
              </w:rPr>
              <w:fldChar w:fldCharType="end"/>
            </w:r>
            <w:bookmarkEnd w:id="5"/>
          </w:p>
        </w:tc>
        <w:tc>
          <w:tcPr>
            <w:tcW w:w="284" w:type="dxa"/>
            <w:tcBorders>
              <w:bottom w:val="nil"/>
            </w:tcBorders>
          </w:tcPr>
          <w:p w:rsidR="00715A4C" w:rsidRPr="00715A4C" w:rsidRDefault="00715A4C" w:rsidP="00A24689">
            <w:pPr>
              <w:rPr>
                <w:rFonts w:ascii="Arial Narrow" w:hAnsi="Arial Narrow"/>
                <w:szCs w:val="18"/>
              </w:rPr>
            </w:pPr>
            <w:r w:rsidRPr="00715A4C">
              <w:rPr>
                <w:rFonts w:ascii="Arial Narrow" w:hAnsi="Arial Narrow"/>
                <w:szCs w:val="18"/>
              </w:rPr>
              <w:t>de</w:t>
            </w:r>
          </w:p>
        </w:tc>
        <w:tc>
          <w:tcPr>
            <w:tcW w:w="850" w:type="dxa"/>
          </w:tcPr>
          <w:p w:rsidR="00715A4C" w:rsidRPr="00715A4C" w:rsidRDefault="00715A4C" w:rsidP="005C24CD">
            <w:pPr>
              <w:rPr>
                <w:rFonts w:ascii="Arial Narrow" w:hAnsi="Arial Narrow"/>
                <w:szCs w:val="18"/>
              </w:rPr>
            </w:pPr>
            <w:r w:rsidRPr="00715A4C"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715A4C">
              <w:rPr>
                <w:rFonts w:ascii="Arial Narrow" w:hAnsi="Arial Narrow"/>
                <w:szCs w:val="18"/>
              </w:rPr>
              <w:instrText xml:space="preserve"> FORMTEXT </w:instrText>
            </w:r>
            <w:r w:rsidRPr="00715A4C">
              <w:rPr>
                <w:rFonts w:ascii="Arial Narrow" w:hAnsi="Arial Narrow"/>
                <w:szCs w:val="18"/>
              </w:rPr>
            </w:r>
            <w:r w:rsidRPr="00715A4C">
              <w:rPr>
                <w:rFonts w:ascii="Arial Narrow" w:hAnsi="Arial Narrow"/>
                <w:szCs w:val="18"/>
              </w:rPr>
              <w:fldChar w:fldCharType="separate"/>
            </w:r>
            <w:r w:rsidR="005C24CD">
              <w:rPr>
                <w:noProof/>
                <w:szCs w:val="18"/>
              </w:rPr>
              <w:t>2017</w:t>
            </w:r>
            <w:r w:rsidRPr="00715A4C">
              <w:rPr>
                <w:rFonts w:ascii="Arial Narrow" w:hAnsi="Arial Narrow"/>
                <w:szCs w:val="18"/>
              </w:rPr>
              <w:fldChar w:fldCharType="end"/>
            </w:r>
          </w:p>
        </w:tc>
      </w:tr>
    </w:tbl>
    <w:p w:rsidR="00715A4C" w:rsidRPr="00C95F8E" w:rsidRDefault="00715A4C" w:rsidP="00715A4C">
      <w:pPr>
        <w:rPr>
          <w:szCs w:val="18"/>
        </w:rPr>
      </w:pPr>
      <w:r w:rsidRPr="00715A4C">
        <w:rPr>
          <w:rFonts w:ascii="Arial Narrow" w:hAnsi="Arial Narrow"/>
          <w:szCs w:val="18"/>
        </w:rPr>
        <w:t>Local</w:t>
      </w:r>
      <w:r w:rsidRPr="00C95F8E">
        <w:rPr>
          <w:szCs w:val="18"/>
        </w:rPr>
        <w:t>/data</w:t>
      </w:r>
    </w:p>
    <w:p w:rsidR="00BB51C9" w:rsidRPr="00B83EC5" w:rsidRDefault="00BB51C9" w:rsidP="00BB51C9">
      <w:pPr>
        <w:tabs>
          <w:tab w:val="left" w:pos="15451"/>
        </w:tabs>
        <w:rPr>
          <w:rFonts w:ascii="Arial Narrow" w:hAnsi="Arial Narrow"/>
          <w:szCs w:val="18"/>
        </w:rPr>
      </w:pPr>
    </w:p>
    <w:p w:rsidR="00715A4C" w:rsidRPr="00B83EC5" w:rsidRDefault="00715A4C" w:rsidP="00BB51C9">
      <w:pPr>
        <w:tabs>
          <w:tab w:val="left" w:pos="15451"/>
        </w:tabs>
        <w:rPr>
          <w:rFonts w:ascii="Arial Narrow" w:hAnsi="Arial Narrow"/>
          <w:szCs w:val="18"/>
        </w:rPr>
      </w:pPr>
    </w:p>
    <w:tbl>
      <w:tblPr>
        <w:tblW w:w="15735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6379"/>
        <w:gridCol w:w="1843"/>
        <w:gridCol w:w="7513"/>
      </w:tblGrid>
      <w:tr w:rsidR="00BB51C9" w:rsidRPr="00B83EC5">
        <w:tc>
          <w:tcPr>
            <w:tcW w:w="63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B51C9" w:rsidRPr="00B83EC5" w:rsidRDefault="00BB51C9" w:rsidP="00EE4E8D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 xml:space="preserve">Identificação e assinatura do </w:t>
            </w:r>
            <w:r>
              <w:rPr>
                <w:rFonts w:ascii="Arial Narrow" w:hAnsi="Arial Narrow"/>
                <w:szCs w:val="18"/>
              </w:rPr>
              <w:t>responsável ou representante legal pela empresa origem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B51C9" w:rsidRPr="00B83EC5" w:rsidRDefault="00BB51C9" w:rsidP="00EE4E8D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B51C9" w:rsidRPr="00B83EC5" w:rsidRDefault="00BB51C9" w:rsidP="00EE4E8D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 xml:space="preserve">Identificação e assinatura do </w:t>
            </w:r>
            <w:r>
              <w:rPr>
                <w:rFonts w:ascii="Arial Narrow" w:hAnsi="Arial Narrow"/>
                <w:szCs w:val="18"/>
              </w:rPr>
              <w:t xml:space="preserve">responsável ou representante legal pela empresa </w:t>
            </w:r>
            <w:r w:rsidRPr="00B83EC5">
              <w:rPr>
                <w:rFonts w:ascii="Arial Narrow" w:hAnsi="Arial Narrow"/>
                <w:szCs w:val="18"/>
              </w:rPr>
              <w:t>destino</w:t>
            </w:r>
          </w:p>
        </w:tc>
      </w:tr>
      <w:tr w:rsidR="00BB51C9" w:rsidRPr="00B83EC5"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B51C9" w:rsidRPr="00B83EC5" w:rsidRDefault="00BB51C9" w:rsidP="003F7548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NOME:</w:t>
            </w:r>
            <w:r w:rsidR="00FF1238"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="00FF1238">
              <w:rPr>
                <w:rFonts w:ascii="Arial Narrow" w:hAnsi="Arial Narrow"/>
                <w:szCs w:val="18"/>
              </w:rPr>
              <w:instrText xml:space="preserve"> FORMTEXT </w:instrText>
            </w:r>
            <w:r w:rsidR="00FF1238">
              <w:rPr>
                <w:rFonts w:ascii="Arial Narrow" w:hAnsi="Arial Narrow"/>
                <w:szCs w:val="18"/>
              </w:rPr>
            </w:r>
            <w:r w:rsidR="00FF1238"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FF1238">
              <w:rPr>
                <w:rFonts w:ascii="Arial Narrow" w:hAnsi="Arial Narrow"/>
                <w:szCs w:val="18"/>
              </w:rPr>
              <w:fldChar w:fldCharType="end"/>
            </w:r>
            <w:r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B51C9" w:rsidRPr="00B83EC5" w:rsidRDefault="00BB51C9" w:rsidP="00EE4E8D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51C9" w:rsidRPr="00B83EC5" w:rsidRDefault="00BB51C9" w:rsidP="003F7548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NOME:</w:t>
            </w:r>
            <w:r w:rsidR="000F74AE"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60"/>
                  </w:textInput>
                </w:ffData>
              </w:fldChar>
            </w:r>
            <w:r w:rsidR="000F74AE">
              <w:rPr>
                <w:rFonts w:ascii="Arial Narrow" w:hAnsi="Arial Narrow"/>
                <w:szCs w:val="18"/>
              </w:rPr>
              <w:instrText xml:space="preserve"> FORMTEXT </w:instrText>
            </w:r>
            <w:r w:rsidR="000F74AE">
              <w:rPr>
                <w:rFonts w:ascii="Arial Narrow" w:hAnsi="Arial Narrow"/>
                <w:szCs w:val="18"/>
              </w:rPr>
            </w:r>
            <w:r w:rsidR="000F74AE"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0F74AE">
              <w:rPr>
                <w:rFonts w:ascii="Arial Narrow" w:hAnsi="Arial Narrow"/>
                <w:szCs w:val="18"/>
              </w:rPr>
              <w:fldChar w:fldCharType="end"/>
            </w:r>
            <w:r>
              <w:rPr>
                <w:rFonts w:ascii="Arial Narrow" w:hAnsi="Arial Narrow"/>
                <w:szCs w:val="18"/>
              </w:rPr>
              <w:t xml:space="preserve"> </w:t>
            </w:r>
          </w:p>
        </w:tc>
      </w:tr>
      <w:tr w:rsidR="00BB51C9" w:rsidRPr="00B83EC5"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B51C9" w:rsidRPr="00B83EC5" w:rsidRDefault="00BB51C9" w:rsidP="003F7548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CPF :</w:t>
            </w:r>
            <w:r>
              <w:rPr>
                <w:rFonts w:ascii="Arial Narrow" w:hAnsi="Arial Narrow"/>
                <w:szCs w:val="18"/>
              </w:rPr>
              <w:t xml:space="preserve"> </w:t>
            </w:r>
            <w:r w:rsidR="00FF1238"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="00FF1238">
              <w:rPr>
                <w:rFonts w:ascii="Arial Narrow" w:hAnsi="Arial Narrow"/>
                <w:szCs w:val="18"/>
              </w:rPr>
              <w:instrText xml:space="preserve"> FORMTEXT </w:instrText>
            </w:r>
            <w:r w:rsidR="00FF1238">
              <w:rPr>
                <w:rFonts w:ascii="Arial Narrow" w:hAnsi="Arial Narrow"/>
                <w:szCs w:val="18"/>
              </w:rPr>
            </w:r>
            <w:r w:rsidR="00FF1238">
              <w:rPr>
                <w:rFonts w:ascii="Arial Narrow" w:hAnsi="Arial Narrow"/>
                <w:szCs w:val="18"/>
              </w:rPr>
              <w:fldChar w:fldCharType="separate"/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FF1238">
              <w:rPr>
                <w:rFonts w:ascii="Arial Narrow" w:hAnsi="Arial Narrow"/>
                <w:szCs w:val="18"/>
              </w:rPr>
              <w:fldChar w:fldCharType="end"/>
            </w:r>
            <w:r>
              <w:rPr>
                <w:rFonts w:ascii="Arial Narrow" w:hAnsi="Arial Narrow"/>
                <w:szCs w:val="18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B51C9" w:rsidRPr="00B83EC5" w:rsidRDefault="00BB51C9" w:rsidP="00EE4E8D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51C9" w:rsidRPr="00B83EC5" w:rsidRDefault="00BB51C9" w:rsidP="003F7548">
            <w:pPr>
              <w:tabs>
                <w:tab w:val="left" w:pos="15451"/>
              </w:tabs>
              <w:ind w:right="-6"/>
              <w:rPr>
                <w:rFonts w:ascii="Arial Narrow" w:hAnsi="Arial Narrow"/>
                <w:szCs w:val="18"/>
              </w:rPr>
            </w:pPr>
            <w:r w:rsidRPr="00B83EC5">
              <w:rPr>
                <w:rFonts w:ascii="Arial Narrow" w:hAnsi="Arial Narrow"/>
                <w:szCs w:val="18"/>
              </w:rPr>
              <w:t>CPF :</w:t>
            </w:r>
            <w:r>
              <w:rPr>
                <w:rFonts w:ascii="Arial Narrow" w:hAnsi="Arial Narrow"/>
                <w:szCs w:val="18"/>
              </w:rPr>
              <w:t xml:space="preserve"> </w:t>
            </w:r>
            <w:r w:rsidR="000F74AE">
              <w:rPr>
                <w:rFonts w:ascii="Arial Narrow" w:hAnsi="Arial Narrow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1"/>
                  </w:textInput>
                </w:ffData>
              </w:fldChar>
            </w:r>
            <w:r w:rsidR="000F74AE">
              <w:rPr>
                <w:rFonts w:ascii="Arial Narrow" w:hAnsi="Arial Narrow"/>
                <w:szCs w:val="18"/>
              </w:rPr>
              <w:instrText xml:space="preserve"> FORMTEXT </w:instrText>
            </w:r>
            <w:r w:rsidR="000F74AE">
              <w:rPr>
                <w:rFonts w:ascii="Arial Narrow" w:hAnsi="Arial Narrow"/>
                <w:szCs w:val="18"/>
              </w:rPr>
            </w:r>
            <w:r w:rsidR="000F74AE">
              <w:rPr>
                <w:rFonts w:ascii="Arial Narrow" w:hAnsi="Arial Narrow"/>
                <w:szCs w:val="18"/>
              </w:rPr>
              <w:fldChar w:fldCharType="separate"/>
            </w:r>
            <w:bookmarkStart w:id="6" w:name="_GoBack"/>
            <w:bookmarkEnd w:id="6"/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3F7548">
              <w:rPr>
                <w:rFonts w:ascii="Arial Narrow" w:hAnsi="Arial Narrow"/>
                <w:szCs w:val="18"/>
              </w:rPr>
              <w:t> </w:t>
            </w:r>
            <w:r w:rsidR="000F74AE">
              <w:rPr>
                <w:rFonts w:ascii="Arial Narrow" w:hAnsi="Arial Narrow"/>
                <w:szCs w:val="18"/>
              </w:rPr>
              <w:fldChar w:fldCharType="end"/>
            </w:r>
          </w:p>
        </w:tc>
      </w:tr>
    </w:tbl>
    <w:p w:rsidR="001C6BC2" w:rsidRDefault="001C6BC2" w:rsidP="0046166D">
      <w:pPr>
        <w:pStyle w:val="Ttulo1"/>
      </w:pPr>
    </w:p>
    <w:sectPr w:rsidR="001C6BC2" w:rsidSect="0046166D">
      <w:headerReference w:type="default" r:id="rId8"/>
      <w:footerReference w:type="even" r:id="rId9"/>
      <w:footerReference w:type="default" r:id="rId10"/>
      <w:pgSz w:w="16840" w:h="11907" w:orient="landscape" w:code="9"/>
      <w:pgMar w:top="1134" w:right="1134" w:bottom="1134" w:left="1134" w:header="851" w:footer="44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0763" w:rsidRDefault="00210763">
      <w:r>
        <w:separator/>
      </w:r>
    </w:p>
  </w:endnote>
  <w:endnote w:type="continuationSeparator" w:id="0">
    <w:p w:rsidR="00210763" w:rsidRDefault="00210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wis721 Md BT">
    <w:altName w:val="Arial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134" w:rsidRDefault="002571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57134" w:rsidRDefault="00257134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134" w:rsidRDefault="00257134">
    <w:pPr>
      <w:pStyle w:val="Rodap"/>
      <w:framePr w:wrap="around" w:vAnchor="text" w:hAnchor="margin" w:xAlign="right" w:y="1"/>
      <w:rPr>
        <w:rStyle w:val="Nmerodepgina"/>
        <w:rFonts w:cs="Arial"/>
        <w:sz w:val="16"/>
      </w:rPr>
    </w:pPr>
    <w:r>
      <w:rPr>
        <w:rStyle w:val="Nmerodepgina"/>
        <w:rFonts w:cs="Arial"/>
        <w:sz w:val="16"/>
      </w:rPr>
      <w:fldChar w:fldCharType="begin"/>
    </w:r>
    <w:r>
      <w:rPr>
        <w:rStyle w:val="Nmerodepgina"/>
        <w:rFonts w:cs="Arial"/>
        <w:sz w:val="16"/>
      </w:rPr>
      <w:instrText xml:space="preserve">PAGE  </w:instrText>
    </w:r>
    <w:r>
      <w:rPr>
        <w:rStyle w:val="Nmerodepgina"/>
        <w:rFonts w:cs="Arial"/>
        <w:sz w:val="16"/>
      </w:rPr>
      <w:fldChar w:fldCharType="separate"/>
    </w:r>
    <w:r w:rsidR="003F7548">
      <w:rPr>
        <w:rStyle w:val="Nmerodepgina"/>
        <w:rFonts w:cs="Arial"/>
        <w:noProof/>
        <w:sz w:val="16"/>
      </w:rPr>
      <w:t>1</w:t>
    </w:r>
    <w:r>
      <w:rPr>
        <w:rStyle w:val="Nmerodepgina"/>
        <w:rFonts w:cs="Arial"/>
        <w:sz w:val="16"/>
      </w:rPr>
      <w:fldChar w:fldCharType="end"/>
    </w:r>
  </w:p>
  <w:p w:rsidR="00054BBF" w:rsidRPr="00563551" w:rsidRDefault="00054BBF" w:rsidP="00054BBF">
    <w:pPr>
      <w:jc w:val="center"/>
      <w:rPr>
        <w:rFonts w:cs="Arial"/>
        <w:szCs w:val="18"/>
      </w:rPr>
    </w:pPr>
    <w:r w:rsidRPr="00563551">
      <w:rPr>
        <w:rFonts w:cs="Arial"/>
        <w:b/>
        <w:bCs/>
        <w:szCs w:val="18"/>
      </w:rPr>
      <w:t>CAIXA Cidadão</w:t>
    </w:r>
    <w:r w:rsidRPr="00563551">
      <w:rPr>
        <w:rFonts w:cs="Arial"/>
        <w:szCs w:val="18"/>
      </w:rPr>
      <w:t>: 0800 726 0207 (PIS, Benefícios Sociais, Seguro Desemprego, FGTS, Cartão Social, Resultado de Loterias e Serviço de Informação ao Cidadão)</w:t>
    </w:r>
  </w:p>
  <w:p w:rsidR="00257134" w:rsidRPr="00624B20" w:rsidRDefault="00257134" w:rsidP="00FD1F03">
    <w:pPr>
      <w:tabs>
        <w:tab w:val="center" w:pos="7655"/>
        <w:tab w:val="left" w:pos="9214"/>
      </w:tabs>
      <w:rPr>
        <w:rFonts w:cs="Arial"/>
        <w:szCs w:val="18"/>
      </w:rPr>
    </w:pPr>
    <w:r>
      <w:rPr>
        <w:rFonts w:cs="Arial"/>
        <w:szCs w:val="18"/>
      </w:rPr>
      <w:t>31</w:t>
    </w:r>
    <w:r w:rsidRPr="00624B20">
      <w:rPr>
        <w:rFonts w:cs="Arial"/>
        <w:szCs w:val="18"/>
      </w:rPr>
      <w:t>.</w:t>
    </w:r>
    <w:r>
      <w:rPr>
        <w:rFonts w:cs="Arial"/>
        <w:szCs w:val="18"/>
      </w:rPr>
      <w:t>031</w:t>
    </w:r>
    <w:r w:rsidRPr="00624B20">
      <w:rPr>
        <w:rFonts w:cs="Arial"/>
        <w:szCs w:val="18"/>
      </w:rPr>
      <w:t xml:space="preserve"> v0</w:t>
    </w:r>
    <w:r w:rsidR="005B4AA4">
      <w:rPr>
        <w:rFonts w:cs="Arial"/>
        <w:szCs w:val="18"/>
      </w:rPr>
      <w:t>1</w:t>
    </w:r>
    <w:r w:rsidR="00B85639">
      <w:rPr>
        <w:rFonts w:cs="Arial"/>
        <w:szCs w:val="18"/>
      </w:rPr>
      <w:t>2</w:t>
    </w:r>
    <w:r w:rsidR="005B4AA4" w:rsidRPr="00624B20">
      <w:rPr>
        <w:rFonts w:cs="Arial"/>
        <w:szCs w:val="18"/>
      </w:rPr>
      <w:t xml:space="preserve"> </w:t>
    </w:r>
    <w:r w:rsidRPr="00624B20">
      <w:rPr>
        <w:rFonts w:cs="Arial"/>
        <w:szCs w:val="18"/>
      </w:rPr>
      <w:t>micro</w:t>
    </w:r>
    <w:r w:rsidRPr="00624B20">
      <w:rPr>
        <w:rFonts w:cs="Arial"/>
        <w:szCs w:val="18"/>
      </w:rPr>
      <w:tab/>
    </w:r>
    <w:r>
      <w:rPr>
        <w:rFonts w:cs="Arial"/>
        <w:b/>
        <w:szCs w:val="18"/>
      </w:rPr>
      <w:t>Para p</w:t>
    </w:r>
    <w:r w:rsidRPr="00E35742">
      <w:rPr>
        <w:rFonts w:cs="Arial"/>
        <w:b/>
        <w:szCs w:val="18"/>
      </w:rPr>
      <w:t>essoas com deficiência auditiva</w:t>
    </w:r>
    <w:r w:rsidR="00D926B9">
      <w:rPr>
        <w:rFonts w:cs="Arial"/>
        <w:b/>
        <w:szCs w:val="18"/>
      </w:rPr>
      <w:t xml:space="preserve"> ou de fala</w:t>
    </w:r>
    <w:r w:rsidRPr="00E35742">
      <w:rPr>
        <w:rFonts w:cs="Arial"/>
        <w:b/>
        <w:szCs w:val="18"/>
      </w:rPr>
      <w:t>:</w:t>
    </w:r>
    <w:r>
      <w:rPr>
        <w:rFonts w:cs="Arial"/>
        <w:szCs w:val="18"/>
      </w:rPr>
      <w:t xml:space="preserve"> 0</w:t>
    </w:r>
    <w:r w:rsidRPr="00624B20">
      <w:rPr>
        <w:rFonts w:cs="Arial"/>
        <w:szCs w:val="18"/>
      </w:rPr>
      <w:t>800 72</w:t>
    </w:r>
    <w:r>
      <w:rPr>
        <w:rFonts w:cs="Arial"/>
        <w:szCs w:val="18"/>
      </w:rPr>
      <w:t>6</w:t>
    </w:r>
    <w:r w:rsidRPr="00624B20">
      <w:rPr>
        <w:rFonts w:cs="Arial"/>
        <w:szCs w:val="18"/>
      </w:rPr>
      <w:t xml:space="preserve"> </w:t>
    </w:r>
    <w:r>
      <w:rPr>
        <w:rFonts w:cs="Arial"/>
        <w:szCs w:val="18"/>
      </w:rPr>
      <w:t>2492</w:t>
    </w:r>
  </w:p>
  <w:p w:rsidR="00257134" w:rsidRDefault="00257134" w:rsidP="00FD1F03">
    <w:pPr>
      <w:jc w:val="center"/>
      <w:rPr>
        <w:rFonts w:cs="Arial"/>
        <w:szCs w:val="18"/>
      </w:rPr>
    </w:pPr>
    <w:r w:rsidRPr="00E35742">
      <w:rPr>
        <w:rFonts w:cs="Arial"/>
        <w:b/>
        <w:szCs w:val="18"/>
      </w:rPr>
      <w:t>Ouvidoria:</w:t>
    </w:r>
    <w:r w:rsidR="00D926B9">
      <w:rPr>
        <w:rFonts w:cs="Arial"/>
        <w:szCs w:val="18"/>
      </w:rPr>
      <w:t xml:space="preserve"> 0800 725 7474</w:t>
    </w:r>
  </w:p>
  <w:p w:rsidR="00257134" w:rsidRPr="00FD1F03" w:rsidRDefault="00210763" w:rsidP="00FD1F03">
    <w:pPr>
      <w:jc w:val="center"/>
      <w:rPr>
        <w:rFonts w:cs="Arial"/>
        <w:b/>
        <w:szCs w:val="18"/>
      </w:rPr>
    </w:pPr>
    <w:hyperlink r:id="rId1" w:history="1">
      <w:r w:rsidR="00257134" w:rsidRPr="00FD1F03">
        <w:rPr>
          <w:rStyle w:val="Hyperlink"/>
          <w:rFonts w:cs="Arial"/>
          <w:b/>
          <w:szCs w:val="18"/>
          <w:u w:val="none"/>
        </w:rPr>
        <w:t>caixa.gov.br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0763" w:rsidRDefault="00210763">
      <w:r>
        <w:separator/>
      </w:r>
    </w:p>
  </w:footnote>
  <w:footnote w:type="continuationSeparator" w:id="0">
    <w:p w:rsidR="00210763" w:rsidRDefault="002107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134" w:rsidRDefault="00210763" w:rsidP="00BB51C9">
    <w:pPr>
      <w:pStyle w:val="Cabealho"/>
      <w:ind w:left="2835"/>
      <w:rPr>
        <w:rFonts w:ascii="Swis721 Md BT" w:hAnsi="Swis721 Md BT"/>
        <w:sz w:val="24"/>
        <w:szCs w:val="24"/>
      </w:rPr>
    </w:pPr>
    <w:r>
      <w:rPr>
        <w:rFonts w:ascii="Swis721 Md BT" w:hAnsi="Swis721 Md BT"/>
        <w:noProof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6" type="#_x0000_t75" style="position:absolute;left:0;text-align:left;margin-left:-2.55pt;margin-top:-1.1pt;width:115.55pt;height:27.25pt;z-index:251657728">
          <v:imagedata r:id="rId1" o:title=""/>
          <w10:wrap type="topAndBottom"/>
        </v:shape>
        <o:OLEObject Type="Embed" ProgID="CorelDraw.Graphic.8" ShapeID="_x0000_s2066" DrawAspect="Content" ObjectID="_1594450528" r:id="rId2"/>
      </w:pict>
    </w:r>
  </w:p>
  <w:p w:rsidR="00257134" w:rsidRPr="009A09D3" w:rsidRDefault="00257134" w:rsidP="00BB51C9">
    <w:pPr>
      <w:pStyle w:val="Cabealho"/>
      <w:ind w:left="2835"/>
      <w:jc w:val="both"/>
      <w:rPr>
        <w:rFonts w:ascii="Swis721 Md BT" w:hAnsi="Swis721 Md BT"/>
        <w:sz w:val="24"/>
        <w:szCs w:val="24"/>
      </w:rPr>
    </w:pPr>
    <w:r w:rsidRPr="009A09D3">
      <w:rPr>
        <w:rFonts w:ascii="Swis721 Md BT" w:hAnsi="Swis721 Md BT"/>
        <w:sz w:val="24"/>
        <w:szCs w:val="24"/>
      </w:rPr>
      <w:t>PTC PARCIAL - Pedido de Transferência de Contas Vinculadas do FGTS</w:t>
    </w:r>
  </w:p>
  <w:p w:rsidR="00257134" w:rsidRPr="00715A4C" w:rsidRDefault="00257134" w:rsidP="00BB51C9">
    <w:pPr>
      <w:pStyle w:val="Cabealho"/>
      <w:tabs>
        <w:tab w:val="clear" w:pos="4419"/>
        <w:tab w:val="clear" w:pos="8838"/>
      </w:tabs>
      <w:ind w:left="2835"/>
      <w:rPr>
        <w:sz w:val="8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57EC5"/>
    <w:multiLevelType w:val="singleLevel"/>
    <w:tmpl w:val="1D940C0C"/>
    <w:lvl w:ilvl="0">
      <w:start w:val="1"/>
      <w:numFmt w:val="bullet"/>
      <w:lvlText w:val=""/>
      <w:lvlJc w:val="left"/>
      <w:pPr>
        <w:tabs>
          <w:tab w:val="num" w:pos="680"/>
        </w:tabs>
        <w:ind w:left="680" w:hanging="396"/>
      </w:pPr>
      <w:rPr>
        <w:rFonts w:ascii="Symbol" w:hAnsi="Symbol" w:hint="default"/>
      </w:rPr>
    </w:lvl>
  </w:abstractNum>
  <w:abstractNum w:abstractNumId="1">
    <w:nsid w:val="04F96663"/>
    <w:multiLevelType w:val="hybridMultilevel"/>
    <w:tmpl w:val="E550B0AA"/>
    <w:lvl w:ilvl="0" w:tplc="E8800574">
      <w:start w:val="1"/>
      <w:numFmt w:val="bullet"/>
      <w:pStyle w:val="Marcador1"/>
      <w:lvlText w:val=""/>
      <w:lvlJc w:val="left"/>
      <w:pPr>
        <w:tabs>
          <w:tab w:val="num" w:pos="360"/>
        </w:tabs>
        <w:ind w:left="142" w:hanging="142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796D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8AB2A42"/>
    <w:multiLevelType w:val="singleLevel"/>
    <w:tmpl w:val="AECC39BA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>
    <w:nsid w:val="0C2E6BEE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5">
    <w:nsid w:val="10B64B9E"/>
    <w:multiLevelType w:val="singleLevel"/>
    <w:tmpl w:val="60786CE0"/>
    <w:lvl w:ilvl="0">
      <w:start w:val="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hAnsi="Times New Roman" w:hint="default"/>
      </w:rPr>
    </w:lvl>
  </w:abstractNum>
  <w:abstractNum w:abstractNumId="6">
    <w:nsid w:val="10BA5134"/>
    <w:multiLevelType w:val="singleLevel"/>
    <w:tmpl w:val="3238DA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135E3771"/>
    <w:multiLevelType w:val="singleLevel"/>
    <w:tmpl w:val="1B0E2FA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8">
    <w:nsid w:val="167D79CA"/>
    <w:multiLevelType w:val="singleLevel"/>
    <w:tmpl w:val="1ED2AA48"/>
    <w:lvl w:ilvl="0">
      <w:start w:val="1"/>
      <w:numFmt w:val="bullet"/>
      <w:lvlText w:val=""/>
      <w:lvlJc w:val="left"/>
      <w:pPr>
        <w:tabs>
          <w:tab w:val="num" w:pos="644"/>
        </w:tabs>
        <w:ind w:left="0" w:firstLine="284"/>
      </w:pPr>
      <w:rPr>
        <w:rFonts w:ascii="Symbol" w:hAnsi="Symbol" w:hint="default"/>
      </w:rPr>
    </w:lvl>
  </w:abstractNum>
  <w:abstractNum w:abstractNumId="9">
    <w:nsid w:val="1AA85480"/>
    <w:multiLevelType w:val="multilevel"/>
    <w:tmpl w:val="10DC07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>
    <w:nsid w:val="1C4008C5"/>
    <w:multiLevelType w:val="multilevel"/>
    <w:tmpl w:val="E0D61AAC"/>
    <w:lvl w:ilvl="0">
      <w:start w:val="1"/>
      <w:numFmt w:val="decimal"/>
      <w:pStyle w:val="Normal1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Normal2"/>
      <w:lvlText w:val="%1.%2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pStyle w:val="Normal3"/>
      <w:lvlText w:val="%1.%2.%3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pStyle w:val="Normal4"/>
      <w:lvlText w:val="%1.%2.%3.%4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pStyle w:val="Normal5"/>
      <w:lvlText w:val="%1.%2.%3.%4.%5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pStyle w:val="Normal6"/>
      <w:lvlText w:val="%1.%2.%3.%4.%5.%6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>
    <w:nsid w:val="1D3A7450"/>
    <w:multiLevelType w:val="multilevel"/>
    <w:tmpl w:val="121060D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none"/>
      <w:lvlRestart w:val="0"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>
    <w:nsid w:val="23507829"/>
    <w:multiLevelType w:val="singleLevel"/>
    <w:tmpl w:val="3D1A6556"/>
    <w:lvl w:ilvl="0"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</w:rPr>
    </w:lvl>
  </w:abstractNum>
  <w:abstractNum w:abstractNumId="13">
    <w:nsid w:val="235A6C43"/>
    <w:multiLevelType w:val="multilevel"/>
    <w:tmpl w:val="A462EEF2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4">
    <w:nsid w:val="237F6A6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25446BDB"/>
    <w:multiLevelType w:val="multilevel"/>
    <w:tmpl w:val="B3C62D94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16">
    <w:nsid w:val="25CE7972"/>
    <w:multiLevelType w:val="singleLevel"/>
    <w:tmpl w:val="BC96359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>
    <w:nsid w:val="27C6083F"/>
    <w:multiLevelType w:val="multilevel"/>
    <w:tmpl w:val="CD28154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>
    <w:nsid w:val="2B341B6B"/>
    <w:multiLevelType w:val="singleLevel"/>
    <w:tmpl w:val="4A9E03D4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19">
    <w:nsid w:val="2E09470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33701B5C"/>
    <w:multiLevelType w:val="singleLevel"/>
    <w:tmpl w:val="90AA5CB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>
    <w:nsid w:val="37684BE1"/>
    <w:multiLevelType w:val="multilevel"/>
    <w:tmpl w:val="B6FA296C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22">
    <w:nsid w:val="3963405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3A0218C2"/>
    <w:multiLevelType w:val="singleLevel"/>
    <w:tmpl w:val="3238DA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>
    <w:nsid w:val="3C827F99"/>
    <w:multiLevelType w:val="singleLevel"/>
    <w:tmpl w:val="B7E68806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5">
    <w:nsid w:val="42987EB1"/>
    <w:multiLevelType w:val="singleLevel"/>
    <w:tmpl w:val="8C6EFF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>
    <w:nsid w:val="445F33B3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>
    <w:nsid w:val="498A6F29"/>
    <w:multiLevelType w:val="multilevel"/>
    <w:tmpl w:val="FADC6DD4"/>
    <w:lvl w:ilvl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6.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8">
    <w:nsid w:val="4F0839D4"/>
    <w:multiLevelType w:val="multilevel"/>
    <w:tmpl w:val="60A4E30A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29">
    <w:nsid w:val="515A258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>
    <w:nsid w:val="52E55578"/>
    <w:multiLevelType w:val="singleLevel"/>
    <w:tmpl w:val="BC963590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>
    <w:nsid w:val="530F2FBC"/>
    <w:multiLevelType w:val="singleLevel"/>
    <w:tmpl w:val="F52E87B8"/>
    <w:lvl w:ilvl="0">
      <w:start w:val="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hAnsi="Times New Roman" w:hint="default"/>
      </w:rPr>
    </w:lvl>
  </w:abstractNum>
  <w:abstractNum w:abstractNumId="32">
    <w:nsid w:val="54EC2E46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33">
    <w:nsid w:val="580335CB"/>
    <w:multiLevelType w:val="singleLevel"/>
    <w:tmpl w:val="654C8588"/>
    <w:lvl w:ilvl="0">
      <w:start w:val="1"/>
      <w:numFmt w:val="bullet"/>
      <w:pStyle w:val="Marcador"/>
      <w:lvlText w:val="∙"/>
      <w:lvlJc w:val="left"/>
      <w:pPr>
        <w:tabs>
          <w:tab w:val="num" w:pos="360"/>
        </w:tabs>
        <w:ind w:left="360" w:hanging="360"/>
      </w:pPr>
      <w:rPr>
        <w:rFonts w:ascii="Arial Black" w:hAnsi="Arial Black" w:hint="default"/>
        <w:sz w:val="24"/>
      </w:rPr>
    </w:lvl>
  </w:abstractNum>
  <w:abstractNum w:abstractNumId="34">
    <w:nsid w:val="5B396CE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>
    <w:nsid w:val="61B535AE"/>
    <w:multiLevelType w:val="singleLevel"/>
    <w:tmpl w:val="A04C24B8"/>
    <w:lvl w:ilvl="0">
      <w:start w:val="2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ascii="Times New Roman" w:hAnsi="Times New Roman" w:hint="default"/>
      </w:rPr>
    </w:lvl>
  </w:abstractNum>
  <w:abstractNum w:abstractNumId="36">
    <w:nsid w:val="62971490"/>
    <w:multiLevelType w:val="hybridMultilevel"/>
    <w:tmpl w:val="181659BE"/>
    <w:lvl w:ilvl="0" w:tplc="0416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3F50710"/>
    <w:multiLevelType w:val="singleLevel"/>
    <w:tmpl w:val="2B6AC88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8">
    <w:nsid w:val="682A6C17"/>
    <w:multiLevelType w:val="singleLevel"/>
    <w:tmpl w:val="15A826D8"/>
    <w:lvl w:ilvl="0">
      <w:start w:val="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hAnsi="Times New Roman" w:hint="default"/>
      </w:rPr>
    </w:lvl>
  </w:abstractNum>
  <w:abstractNum w:abstractNumId="39">
    <w:nsid w:val="69994FB0"/>
    <w:multiLevelType w:val="singleLevel"/>
    <w:tmpl w:val="D0A03430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40">
    <w:nsid w:val="6A9B7BB2"/>
    <w:multiLevelType w:val="multilevel"/>
    <w:tmpl w:val="EFB44CA6"/>
    <w:lvl w:ilvl="0">
      <w:start w:val="1"/>
      <w:numFmt w:val="decimal"/>
      <w:isLgl/>
      <w:suff w:val="space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suff w:val="space"/>
      <w:lvlText w:val="%6.%1.%2.%3.%4.%5"/>
      <w:lvlJc w:val="left"/>
      <w:pPr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1">
    <w:nsid w:val="6C1659EA"/>
    <w:multiLevelType w:val="multilevel"/>
    <w:tmpl w:val="D0445072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42">
    <w:nsid w:val="6DC911AF"/>
    <w:multiLevelType w:val="multilevel"/>
    <w:tmpl w:val="E578D2B8"/>
    <w:lvl w:ilvl="0">
      <w:start w:val="1"/>
      <w:numFmt w:val="decimal"/>
      <w:suff w:val="space"/>
      <w:lvlText w:val="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b/>
        <w:i w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b/>
        <w:i w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b/>
        <w:i w:val="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b/>
        <w:i w:val="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b/>
        <w:i w:val="0"/>
      </w:rPr>
    </w:lvl>
  </w:abstractNum>
  <w:abstractNum w:abstractNumId="43">
    <w:nsid w:val="745A72B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>
    <w:nsid w:val="755B761D"/>
    <w:multiLevelType w:val="multilevel"/>
    <w:tmpl w:val="CDB66700"/>
    <w:lvl w:ilvl="0">
      <w:start w:val="1"/>
      <w:numFmt w:val="decimal"/>
      <w:suff w:val="space"/>
      <w:lvlText w:val="Capítulo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5">
    <w:nsid w:val="77513BAD"/>
    <w:multiLevelType w:val="singleLevel"/>
    <w:tmpl w:val="DBF0130C"/>
    <w:lvl w:ilvl="0">
      <w:start w:val="1"/>
      <w:numFmt w:val="bullet"/>
      <w:lvlText w:val=""/>
      <w:lvlJc w:val="left"/>
      <w:pPr>
        <w:tabs>
          <w:tab w:val="num" w:pos="360"/>
        </w:tabs>
        <w:ind w:left="227" w:hanging="227"/>
      </w:pPr>
      <w:rPr>
        <w:rFonts w:ascii="Wingdings" w:hAnsi="Wingdings" w:hint="default"/>
      </w:rPr>
    </w:lvl>
  </w:abstractNum>
  <w:num w:numId="1">
    <w:abstractNumId w:val="24"/>
  </w:num>
  <w:num w:numId="2">
    <w:abstractNumId w:val="37"/>
  </w:num>
  <w:num w:numId="3">
    <w:abstractNumId w:val="3"/>
  </w:num>
  <w:num w:numId="4">
    <w:abstractNumId w:val="25"/>
  </w:num>
  <w:num w:numId="5">
    <w:abstractNumId w:val="28"/>
  </w:num>
  <w:num w:numId="6">
    <w:abstractNumId w:val="42"/>
  </w:num>
  <w:num w:numId="7">
    <w:abstractNumId w:val="15"/>
  </w:num>
  <w:num w:numId="8">
    <w:abstractNumId w:val="41"/>
  </w:num>
  <w:num w:numId="9">
    <w:abstractNumId w:val="13"/>
  </w:num>
  <w:num w:numId="10">
    <w:abstractNumId w:val="21"/>
  </w:num>
  <w:num w:numId="11">
    <w:abstractNumId w:val="17"/>
  </w:num>
  <w:num w:numId="12">
    <w:abstractNumId w:val="44"/>
  </w:num>
  <w:num w:numId="13">
    <w:abstractNumId w:val="9"/>
  </w:num>
  <w:num w:numId="14">
    <w:abstractNumId w:val="27"/>
  </w:num>
  <w:num w:numId="15">
    <w:abstractNumId w:val="45"/>
  </w:num>
  <w:num w:numId="16">
    <w:abstractNumId w:val="10"/>
  </w:num>
  <w:num w:numId="17">
    <w:abstractNumId w:val="40"/>
  </w:num>
  <w:num w:numId="18">
    <w:abstractNumId w:val="11"/>
  </w:num>
  <w:num w:numId="19">
    <w:abstractNumId w:val="33"/>
  </w:num>
  <w:num w:numId="20">
    <w:abstractNumId w:val="29"/>
  </w:num>
  <w:num w:numId="21">
    <w:abstractNumId w:val="18"/>
  </w:num>
  <w:num w:numId="22">
    <w:abstractNumId w:val="19"/>
  </w:num>
  <w:num w:numId="23">
    <w:abstractNumId w:val="6"/>
  </w:num>
  <w:num w:numId="24">
    <w:abstractNumId w:val="23"/>
  </w:num>
  <w:num w:numId="25">
    <w:abstractNumId w:val="22"/>
  </w:num>
  <w:num w:numId="26">
    <w:abstractNumId w:val="12"/>
  </w:num>
  <w:num w:numId="27">
    <w:abstractNumId w:val="5"/>
  </w:num>
  <w:num w:numId="28">
    <w:abstractNumId w:val="38"/>
  </w:num>
  <w:num w:numId="29">
    <w:abstractNumId w:val="4"/>
  </w:num>
  <w:num w:numId="30">
    <w:abstractNumId w:val="32"/>
  </w:num>
  <w:num w:numId="31">
    <w:abstractNumId w:val="35"/>
  </w:num>
  <w:num w:numId="32">
    <w:abstractNumId w:val="2"/>
  </w:num>
  <w:num w:numId="33">
    <w:abstractNumId w:val="34"/>
  </w:num>
  <w:num w:numId="34">
    <w:abstractNumId w:val="43"/>
  </w:num>
  <w:num w:numId="35">
    <w:abstractNumId w:val="26"/>
  </w:num>
  <w:num w:numId="36">
    <w:abstractNumId w:val="14"/>
  </w:num>
  <w:num w:numId="37">
    <w:abstractNumId w:val="31"/>
  </w:num>
  <w:num w:numId="38">
    <w:abstractNumId w:val="0"/>
  </w:num>
  <w:num w:numId="39">
    <w:abstractNumId w:val="8"/>
  </w:num>
  <w:num w:numId="40">
    <w:abstractNumId w:val="7"/>
  </w:num>
  <w:num w:numId="41">
    <w:abstractNumId w:val="20"/>
  </w:num>
  <w:num w:numId="42">
    <w:abstractNumId w:val="16"/>
  </w:num>
  <w:num w:numId="43">
    <w:abstractNumId w:val="39"/>
  </w:num>
  <w:num w:numId="44">
    <w:abstractNumId w:val="30"/>
  </w:num>
  <w:num w:numId="45">
    <w:abstractNumId w:val="1"/>
  </w:num>
  <w:num w:numId="46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0"/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Full" w:cryptAlgorithmClass="hash" w:cryptAlgorithmType="typeAny" w:cryptAlgorithmSid="4" w:cryptSpinCount="100000" w:hash="UapKmayBBAFZfQx3Z+8nTO0hoTo=" w:salt="+wyclLfSz5X1gkAOkV5ZxQ==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ECC"/>
    <w:rsid w:val="00012B25"/>
    <w:rsid w:val="00014621"/>
    <w:rsid w:val="00016C03"/>
    <w:rsid w:val="00023EB6"/>
    <w:rsid w:val="00044703"/>
    <w:rsid w:val="00054BBF"/>
    <w:rsid w:val="00096CDB"/>
    <w:rsid w:val="000B3034"/>
    <w:rsid w:val="000C14DE"/>
    <w:rsid w:val="000C7F39"/>
    <w:rsid w:val="000F73E5"/>
    <w:rsid w:val="000F74AE"/>
    <w:rsid w:val="00101FEF"/>
    <w:rsid w:val="001227A3"/>
    <w:rsid w:val="0014359C"/>
    <w:rsid w:val="00164ECC"/>
    <w:rsid w:val="0017785D"/>
    <w:rsid w:val="001C5B0E"/>
    <w:rsid w:val="001C6BC2"/>
    <w:rsid w:val="001D16AA"/>
    <w:rsid w:val="00210763"/>
    <w:rsid w:val="00242881"/>
    <w:rsid w:val="00257134"/>
    <w:rsid w:val="0027087E"/>
    <w:rsid w:val="00272287"/>
    <w:rsid w:val="002834CF"/>
    <w:rsid w:val="00292825"/>
    <w:rsid w:val="002D6B9A"/>
    <w:rsid w:val="002E688A"/>
    <w:rsid w:val="002F15FF"/>
    <w:rsid w:val="002F73ED"/>
    <w:rsid w:val="00326A12"/>
    <w:rsid w:val="00361662"/>
    <w:rsid w:val="00364516"/>
    <w:rsid w:val="00365ABE"/>
    <w:rsid w:val="00373F66"/>
    <w:rsid w:val="00381A5A"/>
    <w:rsid w:val="003823F9"/>
    <w:rsid w:val="003B39D5"/>
    <w:rsid w:val="003D08AF"/>
    <w:rsid w:val="003D707A"/>
    <w:rsid w:val="003F7548"/>
    <w:rsid w:val="00400643"/>
    <w:rsid w:val="004208D3"/>
    <w:rsid w:val="0042148A"/>
    <w:rsid w:val="00437A38"/>
    <w:rsid w:val="00440094"/>
    <w:rsid w:val="004412A6"/>
    <w:rsid w:val="00444C31"/>
    <w:rsid w:val="00454E8A"/>
    <w:rsid w:val="0046166D"/>
    <w:rsid w:val="004664BC"/>
    <w:rsid w:val="00484A4D"/>
    <w:rsid w:val="00491BC9"/>
    <w:rsid w:val="004B4671"/>
    <w:rsid w:val="004C1F16"/>
    <w:rsid w:val="004E1385"/>
    <w:rsid w:val="004E13CB"/>
    <w:rsid w:val="004E2384"/>
    <w:rsid w:val="004E55B9"/>
    <w:rsid w:val="0050464B"/>
    <w:rsid w:val="00516518"/>
    <w:rsid w:val="00534645"/>
    <w:rsid w:val="00537A95"/>
    <w:rsid w:val="0059100F"/>
    <w:rsid w:val="005B4AA4"/>
    <w:rsid w:val="005C24CD"/>
    <w:rsid w:val="005D109C"/>
    <w:rsid w:val="005E6729"/>
    <w:rsid w:val="005E6B29"/>
    <w:rsid w:val="005F3785"/>
    <w:rsid w:val="0063453E"/>
    <w:rsid w:val="00635E60"/>
    <w:rsid w:val="006431B6"/>
    <w:rsid w:val="00646DBA"/>
    <w:rsid w:val="00666063"/>
    <w:rsid w:val="006834B4"/>
    <w:rsid w:val="00695921"/>
    <w:rsid w:val="006E3260"/>
    <w:rsid w:val="00703906"/>
    <w:rsid w:val="00715A4C"/>
    <w:rsid w:val="00733A95"/>
    <w:rsid w:val="00745446"/>
    <w:rsid w:val="00746216"/>
    <w:rsid w:val="00746927"/>
    <w:rsid w:val="007534A4"/>
    <w:rsid w:val="00776393"/>
    <w:rsid w:val="00792936"/>
    <w:rsid w:val="007F4E08"/>
    <w:rsid w:val="007F53EB"/>
    <w:rsid w:val="0080214C"/>
    <w:rsid w:val="00831750"/>
    <w:rsid w:val="00861CA7"/>
    <w:rsid w:val="008835EC"/>
    <w:rsid w:val="008A0F2D"/>
    <w:rsid w:val="008C20DD"/>
    <w:rsid w:val="008C7922"/>
    <w:rsid w:val="008D1ACD"/>
    <w:rsid w:val="008E4211"/>
    <w:rsid w:val="00902360"/>
    <w:rsid w:val="0090559B"/>
    <w:rsid w:val="00947022"/>
    <w:rsid w:val="009570FE"/>
    <w:rsid w:val="00981DF6"/>
    <w:rsid w:val="0099007C"/>
    <w:rsid w:val="009A09D3"/>
    <w:rsid w:val="009B2409"/>
    <w:rsid w:val="009C2780"/>
    <w:rsid w:val="009F08E5"/>
    <w:rsid w:val="00A24689"/>
    <w:rsid w:val="00A83FB3"/>
    <w:rsid w:val="00A90698"/>
    <w:rsid w:val="00A96E30"/>
    <w:rsid w:val="00AD52F2"/>
    <w:rsid w:val="00AE1E04"/>
    <w:rsid w:val="00AF26CE"/>
    <w:rsid w:val="00AF6BC2"/>
    <w:rsid w:val="00B177F3"/>
    <w:rsid w:val="00B40511"/>
    <w:rsid w:val="00B6502B"/>
    <w:rsid w:val="00B65104"/>
    <w:rsid w:val="00B6544B"/>
    <w:rsid w:val="00B83EC5"/>
    <w:rsid w:val="00B85639"/>
    <w:rsid w:val="00B92E6A"/>
    <w:rsid w:val="00B94A20"/>
    <w:rsid w:val="00BA2999"/>
    <w:rsid w:val="00BB0F07"/>
    <w:rsid w:val="00BB50BB"/>
    <w:rsid w:val="00BB51C9"/>
    <w:rsid w:val="00BF0938"/>
    <w:rsid w:val="00BF6EF9"/>
    <w:rsid w:val="00C15FA6"/>
    <w:rsid w:val="00C357A8"/>
    <w:rsid w:val="00C477FE"/>
    <w:rsid w:val="00C60D2D"/>
    <w:rsid w:val="00C645EA"/>
    <w:rsid w:val="00C66666"/>
    <w:rsid w:val="00C712A7"/>
    <w:rsid w:val="00C7293C"/>
    <w:rsid w:val="00C90F4E"/>
    <w:rsid w:val="00C96EE9"/>
    <w:rsid w:val="00C96FE8"/>
    <w:rsid w:val="00CA3907"/>
    <w:rsid w:val="00CA7B0C"/>
    <w:rsid w:val="00CC2313"/>
    <w:rsid w:val="00D01F5C"/>
    <w:rsid w:val="00D0433F"/>
    <w:rsid w:val="00D106C4"/>
    <w:rsid w:val="00D461CD"/>
    <w:rsid w:val="00D923B6"/>
    <w:rsid w:val="00D926B9"/>
    <w:rsid w:val="00DD3B07"/>
    <w:rsid w:val="00DD5D28"/>
    <w:rsid w:val="00E0625E"/>
    <w:rsid w:val="00E14B24"/>
    <w:rsid w:val="00E50D68"/>
    <w:rsid w:val="00EC3D7E"/>
    <w:rsid w:val="00EE4E8D"/>
    <w:rsid w:val="00EE74EE"/>
    <w:rsid w:val="00F10FEB"/>
    <w:rsid w:val="00F425EC"/>
    <w:rsid w:val="00F47E56"/>
    <w:rsid w:val="00F76521"/>
    <w:rsid w:val="00F82D63"/>
    <w:rsid w:val="00F82FA8"/>
    <w:rsid w:val="00F86352"/>
    <w:rsid w:val="00FB50CD"/>
    <w:rsid w:val="00FB5D17"/>
    <w:rsid w:val="00FD1F03"/>
    <w:rsid w:val="00FF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688A"/>
    <w:rPr>
      <w:rFonts w:ascii="Arial" w:hAnsi="Arial"/>
      <w:sz w:val="18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1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sz w:val="16"/>
    </w:rPr>
  </w:style>
  <w:style w:type="paragraph" w:styleId="Ttulo3">
    <w:name w:val="heading 3"/>
    <w:basedOn w:val="Normal"/>
    <w:next w:val="Normal"/>
    <w:qFormat/>
    <w:pPr>
      <w:keepNext/>
      <w:ind w:left="-57"/>
      <w:outlineLvl w:val="2"/>
    </w:pPr>
    <w:rPr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semiHidden/>
    <w:rsid w:val="005B4AA4"/>
    <w:rPr>
      <w:rFonts w:ascii="Arial Narrow" w:hAnsi="Arial Narrow"/>
      <w:bCs/>
      <w:noProof/>
      <w:szCs w:val="18"/>
    </w:r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Lista">
    <w:name w:val="List"/>
    <w:basedOn w:val="Normal"/>
    <w:pPr>
      <w:ind w:left="283" w:hanging="283"/>
    </w:p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Normal3">
    <w:name w:val="Normal 3"/>
    <w:basedOn w:val="Normal"/>
    <w:pPr>
      <w:keepLines/>
      <w:numPr>
        <w:ilvl w:val="2"/>
        <w:numId w:val="16"/>
      </w:numPr>
      <w:spacing w:before="120"/>
      <w:jc w:val="both"/>
      <w:outlineLvl w:val="2"/>
    </w:pPr>
    <w:rPr>
      <w:spacing w:val="10"/>
    </w:rPr>
  </w:style>
  <w:style w:type="paragraph" w:customStyle="1" w:styleId="Normal4">
    <w:name w:val="Normal 4"/>
    <w:basedOn w:val="Normal"/>
    <w:pPr>
      <w:keepLines/>
      <w:numPr>
        <w:ilvl w:val="3"/>
        <w:numId w:val="16"/>
      </w:numPr>
      <w:tabs>
        <w:tab w:val="clear" w:pos="1080"/>
      </w:tabs>
      <w:spacing w:before="120"/>
      <w:jc w:val="both"/>
      <w:outlineLvl w:val="3"/>
    </w:pPr>
    <w:rPr>
      <w:spacing w:val="10"/>
    </w:rPr>
  </w:style>
  <w:style w:type="paragraph" w:customStyle="1" w:styleId="Normal1">
    <w:name w:val="Normal 1"/>
    <w:basedOn w:val="Normal"/>
    <w:next w:val="Normal2"/>
    <w:pPr>
      <w:keepLines/>
      <w:numPr>
        <w:numId w:val="16"/>
      </w:numPr>
      <w:tabs>
        <w:tab w:val="clear" w:pos="360"/>
      </w:tabs>
      <w:spacing w:before="120"/>
      <w:jc w:val="both"/>
      <w:outlineLvl w:val="0"/>
    </w:pPr>
    <w:rPr>
      <w:spacing w:val="10"/>
    </w:rPr>
  </w:style>
  <w:style w:type="paragraph" w:customStyle="1" w:styleId="Normal2">
    <w:name w:val="Normal 2"/>
    <w:basedOn w:val="Normal"/>
    <w:pPr>
      <w:keepLines/>
      <w:numPr>
        <w:ilvl w:val="1"/>
        <w:numId w:val="16"/>
      </w:numPr>
      <w:tabs>
        <w:tab w:val="clear" w:pos="720"/>
      </w:tabs>
      <w:spacing w:before="120"/>
      <w:jc w:val="both"/>
      <w:outlineLvl w:val="1"/>
    </w:pPr>
    <w:rPr>
      <w:spacing w:val="10"/>
    </w:rPr>
  </w:style>
  <w:style w:type="paragraph" w:customStyle="1" w:styleId="Normal5">
    <w:name w:val="Normal 5"/>
    <w:basedOn w:val="Normal"/>
    <w:pPr>
      <w:keepLines/>
      <w:numPr>
        <w:ilvl w:val="4"/>
        <w:numId w:val="16"/>
      </w:numPr>
      <w:tabs>
        <w:tab w:val="clear" w:pos="1080"/>
      </w:tabs>
      <w:spacing w:before="120"/>
      <w:jc w:val="both"/>
      <w:outlineLvl w:val="4"/>
    </w:pPr>
    <w:rPr>
      <w:spacing w:val="10"/>
    </w:rPr>
  </w:style>
  <w:style w:type="paragraph" w:customStyle="1" w:styleId="Marcador">
    <w:name w:val="Marcador"/>
    <w:basedOn w:val="Normal"/>
    <w:pPr>
      <w:keepLines/>
      <w:numPr>
        <w:numId w:val="19"/>
      </w:numPr>
      <w:tabs>
        <w:tab w:val="clear" w:pos="360"/>
      </w:tabs>
      <w:spacing w:line="240" w:lineRule="exact"/>
      <w:ind w:left="142" w:hanging="142"/>
      <w:jc w:val="both"/>
    </w:pPr>
    <w:rPr>
      <w:spacing w:val="10"/>
    </w:rPr>
  </w:style>
  <w:style w:type="paragraph" w:customStyle="1" w:styleId="Normal6">
    <w:name w:val="Normal 6"/>
    <w:basedOn w:val="Normal"/>
    <w:pPr>
      <w:keepLines/>
      <w:numPr>
        <w:ilvl w:val="5"/>
        <w:numId w:val="16"/>
      </w:numPr>
      <w:tabs>
        <w:tab w:val="clear" w:pos="1080"/>
      </w:tabs>
      <w:spacing w:before="120"/>
      <w:jc w:val="both"/>
      <w:outlineLvl w:val="5"/>
    </w:pPr>
    <w:rPr>
      <w:spacing w:val="10"/>
    </w:rPr>
  </w:style>
  <w:style w:type="paragraph" w:customStyle="1" w:styleId="Prefcio1">
    <w:name w:val="Prefácio1"/>
    <w:basedOn w:val="Prefcio"/>
    <w:pPr>
      <w:spacing w:before="340"/>
    </w:pPr>
    <w:rPr>
      <w:b/>
      <w:caps/>
    </w:rPr>
  </w:style>
  <w:style w:type="paragraph" w:customStyle="1" w:styleId="Prefcio">
    <w:name w:val="Prefácio"/>
    <w:basedOn w:val="Normal"/>
    <w:pPr>
      <w:keepLines/>
      <w:jc w:val="both"/>
    </w:pPr>
    <w:rPr>
      <w:spacing w:val="1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">
    <w:name w:val="Body Text Indent"/>
    <w:basedOn w:val="Normal"/>
    <w:pPr>
      <w:ind w:left="72" w:hanging="72"/>
      <w:jc w:val="both"/>
    </w:pPr>
    <w:rPr>
      <w:color w:val="000000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Recuodecorpodetexto2">
    <w:name w:val="Body Text Indent 2"/>
    <w:basedOn w:val="Normal"/>
    <w:rsid w:val="00B177F3"/>
    <w:pPr>
      <w:spacing w:after="120" w:line="480" w:lineRule="auto"/>
      <w:ind w:left="283"/>
    </w:pPr>
  </w:style>
  <w:style w:type="paragraph" w:styleId="Corpodetexto">
    <w:name w:val="Body Text"/>
    <w:basedOn w:val="Normal"/>
    <w:rsid w:val="00703906"/>
    <w:pPr>
      <w:spacing w:after="120"/>
    </w:pPr>
  </w:style>
  <w:style w:type="table" w:styleId="Tabelacomgrade">
    <w:name w:val="Table Grid"/>
    <w:basedOn w:val="Tabelanormal"/>
    <w:rsid w:val="004C1F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069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NormalJustificado">
    <w:name w:val="Normal + Justificado"/>
    <w:basedOn w:val="Normal"/>
    <w:rsid w:val="00257134"/>
    <w:pPr>
      <w:tabs>
        <w:tab w:val="left" w:pos="8505"/>
      </w:tabs>
      <w:jc w:val="both"/>
    </w:pPr>
    <w:rPr>
      <w:color w:val="000000"/>
    </w:rPr>
  </w:style>
  <w:style w:type="paragraph" w:customStyle="1" w:styleId="Marcador1">
    <w:name w:val="Marcador 1"/>
    <w:basedOn w:val="Normal"/>
    <w:rsid w:val="00534645"/>
    <w:pPr>
      <w:keepLines/>
      <w:numPr>
        <w:numId w:val="45"/>
      </w:numPr>
      <w:tabs>
        <w:tab w:val="left" w:pos="142"/>
      </w:tabs>
      <w:spacing w:before="60" w:line="240" w:lineRule="exact"/>
      <w:jc w:val="both"/>
    </w:pPr>
    <w:rPr>
      <w:spacing w:val="10"/>
      <w:szCs w:val="24"/>
    </w:rPr>
  </w:style>
  <w:style w:type="character" w:styleId="HiperlinkVisitado">
    <w:name w:val="FollowedHyperlink"/>
    <w:basedOn w:val="Fontepargpadro"/>
    <w:rsid w:val="00D0433F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688A"/>
    <w:rPr>
      <w:rFonts w:ascii="Arial" w:hAnsi="Arial"/>
      <w:sz w:val="18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1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sz w:val="16"/>
    </w:rPr>
  </w:style>
  <w:style w:type="paragraph" w:styleId="Ttulo3">
    <w:name w:val="heading 3"/>
    <w:basedOn w:val="Normal"/>
    <w:next w:val="Normal"/>
    <w:qFormat/>
    <w:pPr>
      <w:keepNext/>
      <w:ind w:left="-57"/>
      <w:outlineLvl w:val="2"/>
    </w:pPr>
    <w:rPr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semiHidden/>
    <w:rsid w:val="005B4AA4"/>
    <w:rPr>
      <w:rFonts w:ascii="Arial Narrow" w:hAnsi="Arial Narrow"/>
      <w:bCs/>
      <w:noProof/>
      <w:szCs w:val="18"/>
    </w:r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Lista">
    <w:name w:val="List"/>
    <w:basedOn w:val="Normal"/>
    <w:pPr>
      <w:ind w:left="283" w:hanging="283"/>
    </w:p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Normal3">
    <w:name w:val="Normal 3"/>
    <w:basedOn w:val="Normal"/>
    <w:pPr>
      <w:keepLines/>
      <w:numPr>
        <w:ilvl w:val="2"/>
        <w:numId w:val="16"/>
      </w:numPr>
      <w:spacing w:before="120"/>
      <w:jc w:val="both"/>
      <w:outlineLvl w:val="2"/>
    </w:pPr>
    <w:rPr>
      <w:spacing w:val="10"/>
    </w:rPr>
  </w:style>
  <w:style w:type="paragraph" w:customStyle="1" w:styleId="Normal4">
    <w:name w:val="Normal 4"/>
    <w:basedOn w:val="Normal"/>
    <w:pPr>
      <w:keepLines/>
      <w:numPr>
        <w:ilvl w:val="3"/>
        <w:numId w:val="16"/>
      </w:numPr>
      <w:tabs>
        <w:tab w:val="clear" w:pos="1080"/>
      </w:tabs>
      <w:spacing w:before="120"/>
      <w:jc w:val="both"/>
      <w:outlineLvl w:val="3"/>
    </w:pPr>
    <w:rPr>
      <w:spacing w:val="10"/>
    </w:rPr>
  </w:style>
  <w:style w:type="paragraph" w:customStyle="1" w:styleId="Normal1">
    <w:name w:val="Normal 1"/>
    <w:basedOn w:val="Normal"/>
    <w:next w:val="Normal2"/>
    <w:pPr>
      <w:keepLines/>
      <w:numPr>
        <w:numId w:val="16"/>
      </w:numPr>
      <w:tabs>
        <w:tab w:val="clear" w:pos="360"/>
      </w:tabs>
      <w:spacing w:before="120"/>
      <w:jc w:val="both"/>
      <w:outlineLvl w:val="0"/>
    </w:pPr>
    <w:rPr>
      <w:spacing w:val="10"/>
    </w:rPr>
  </w:style>
  <w:style w:type="paragraph" w:customStyle="1" w:styleId="Normal2">
    <w:name w:val="Normal 2"/>
    <w:basedOn w:val="Normal"/>
    <w:pPr>
      <w:keepLines/>
      <w:numPr>
        <w:ilvl w:val="1"/>
        <w:numId w:val="16"/>
      </w:numPr>
      <w:tabs>
        <w:tab w:val="clear" w:pos="720"/>
      </w:tabs>
      <w:spacing w:before="120"/>
      <w:jc w:val="both"/>
      <w:outlineLvl w:val="1"/>
    </w:pPr>
    <w:rPr>
      <w:spacing w:val="10"/>
    </w:rPr>
  </w:style>
  <w:style w:type="paragraph" w:customStyle="1" w:styleId="Normal5">
    <w:name w:val="Normal 5"/>
    <w:basedOn w:val="Normal"/>
    <w:pPr>
      <w:keepLines/>
      <w:numPr>
        <w:ilvl w:val="4"/>
        <w:numId w:val="16"/>
      </w:numPr>
      <w:tabs>
        <w:tab w:val="clear" w:pos="1080"/>
      </w:tabs>
      <w:spacing w:before="120"/>
      <w:jc w:val="both"/>
      <w:outlineLvl w:val="4"/>
    </w:pPr>
    <w:rPr>
      <w:spacing w:val="10"/>
    </w:rPr>
  </w:style>
  <w:style w:type="paragraph" w:customStyle="1" w:styleId="Marcador">
    <w:name w:val="Marcador"/>
    <w:basedOn w:val="Normal"/>
    <w:pPr>
      <w:keepLines/>
      <w:numPr>
        <w:numId w:val="19"/>
      </w:numPr>
      <w:tabs>
        <w:tab w:val="clear" w:pos="360"/>
      </w:tabs>
      <w:spacing w:line="240" w:lineRule="exact"/>
      <w:ind w:left="142" w:hanging="142"/>
      <w:jc w:val="both"/>
    </w:pPr>
    <w:rPr>
      <w:spacing w:val="10"/>
    </w:rPr>
  </w:style>
  <w:style w:type="paragraph" w:customStyle="1" w:styleId="Normal6">
    <w:name w:val="Normal 6"/>
    <w:basedOn w:val="Normal"/>
    <w:pPr>
      <w:keepLines/>
      <w:numPr>
        <w:ilvl w:val="5"/>
        <w:numId w:val="16"/>
      </w:numPr>
      <w:tabs>
        <w:tab w:val="clear" w:pos="1080"/>
      </w:tabs>
      <w:spacing w:before="120"/>
      <w:jc w:val="both"/>
      <w:outlineLvl w:val="5"/>
    </w:pPr>
    <w:rPr>
      <w:spacing w:val="10"/>
    </w:rPr>
  </w:style>
  <w:style w:type="paragraph" w:customStyle="1" w:styleId="Prefcio1">
    <w:name w:val="Prefácio1"/>
    <w:basedOn w:val="Prefcio"/>
    <w:pPr>
      <w:spacing w:before="340"/>
    </w:pPr>
    <w:rPr>
      <w:b/>
      <w:caps/>
    </w:rPr>
  </w:style>
  <w:style w:type="paragraph" w:customStyle="1" w:styleId="Prefcio">
    <w:name w:val="Prefácio"/>
    <w:basedOn w:val="Normal"/>
    <w:pPr>
      <w:keepLines/>
      <w:jc w:val="both"/>
    </w:pPr>
    <w:rPr>
      <w:spacing w:val="1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">
    <w:name w:val="Body Text Indent"/>
    <w:basedOn w:val="Normal"/>
    <w:pPr>
      <w:ind w:left="72" w:hanging="72"/>
      <w:jc w:val="both"/>
    </w:pPr>
    <w:rPr>
      <w:color w:val="000000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Recuodecorpodetexto2">
    <w:name w:val="Body Text Indent 2"/>
    <w:basedOn w:val="Normal"/>
    <w:rsid w:val="00B177F3"/>
    <w:pPr>
      <w:spacing w:after="120" w:line="480" w:lineRule="auto"/>
      <w:ind w:left="283"/>
    </w:pPr>
  </w:style>
  <w:style w:type="paragraph" w:styleId="Corpodetexto">
    <w:name w:val="Body Text"/>
    <w:basedOn w:val="Normal"/>
    <w:rsid w:val="00703906"/>
    <w:pPr>
      <w:spacing w:after="120"/>
    </w:pPr>
  </w:style>
  <w:style w:type="table" w:styleId="Tabelacomgrade">
    <w:name w:val="Table Grid"/>
    <w:basedOn w:val="Tabelanormal"/>
    <w:rsid w:val="004C1F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069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NormalJustificado">
    <w:name w:val="Normal + Justificado"/>
    <w:basedOn w:val="Normal"/>
    <w:rsid w:val="00257134"/>
    <w:pPr>
      <w:tabs>
        <w:tab w:val="left" w:pos="8505"/>
      </w:tabs>
      <w:jc w:val="both"/>
    </w:pPr>
    <w:rPr>
      <w:color w:val="000000"/>
    </w:rPr>
  </w:style>
  <w:style w:type="paragraph" w:customStyle="1" w:styleId="Marcador1">
    <w:name w:val="Marcador 1"/>
    <w:basedOn w:val="Normal"/>
    <w:rsid w:val="00534645"/>
    <w:pPr>
      <w:keepLines/>
      <w:numPr>
        <w:numId w:val="45"/>
      </w:numPr>
      <w:tabs>
        <w:tab w:val="left" w:pos="142"/>
      </w:tabs>
      <w:spacing w:before="60" w:line="240" w:lineRule="exact"/>
      <w:jc w:val="both"/>
    </w:pPr>
    <w:rPr>
      <w:spacing w:val="10"/>
      <w:szCs w:val="24"/>
    </w:rPr>
  </w:style>
  <w:style w:type="character" w:styleId="HiperlinkVisitado">
    <w:name w:val="FollowedHyperlink"/>
    <w:basedOn w:val="Fontepargpadro"/>
    <w:rsid w:val="00D0433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aixa.gov.br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nia\AppData\Local\Temp\Rar$DIa0.812\MOD_31031v012_PTC_PARCIAL_do_FGTS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MOD_31031v012_PTC_PARCIAL_do_FGTS</Template>
  <TotalTime>264</TotalTime>
  <Pages>1</Pages>
  <Words>552</Words>
  <Characters>2983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02 - Razão social/nome</vt:lpstr>
    </vt:vector>
  </TitlesOfParts>
  <Company>CAIXA ECONOMICA FEDRAL</Company>
  <LinksUpToDate>false</LinksUpToDate>
  <CharactersWithSpaces>3528</CharactersWithSpaces>
  <SharedDoc>false</SharedDoc>
  <HLinks>
    <vt:vector size="6" baseType="variant">
      <vt:variant>
        <vt:i4>1835092</vt:i4>
      </vt:variant>
      <vt:variant>
        <vt:i4>5</vt:i4>
      </vt:variant>
      <vt:variant>
        <vt:i4>0</vt:i4>
      </vt:variant>
      <vt:variant>
        <vt:i4>5</vt:i4>
      </vt:variant>
      <vt:variant>
        <vt:lpwstr>http://www.caixa.gov.br/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02 - Razão social/nome</dc:title>
  <dc:creator>Tania</dc:creator>
  <cp:lastModifiedBy>Tania</cp:lastModifiedBy>
  <cp:revision>10</cp:revision>
  <cp:lastPrinted>2017-10-26T14:35:00Z</cp:lastPrinted>
  <dcterms:created xsi:type="dcterms:W3CDTF">2016-04-07T14:57:00Z</dcterms:created>
  <dcterms:modified xsi:type="dcterms:W3CDTF">2018-07-30T13:09:00Z</dcterms:modified>
</cp:coreProperties>
</file>