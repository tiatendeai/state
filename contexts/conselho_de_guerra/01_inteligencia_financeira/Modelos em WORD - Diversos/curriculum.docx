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de tabela de host principal"/>
      </w:tblPr>
      <w:tblGrid>
        <w:gridCol w:w="3755"/>
        <w:gridCol w:w="6677"/>
      </w:tblGrid>
      <w:tr w:rsidR="002C2CDD" w:rsidRPr="003D32DC" w14:paraId="6EAF1BE7" w14:textId="77777777" w:rsidTr="007829A0">
        <w:tc>
          <w:tcPr>
            <w:tcW w:w="3755" w:type="dxa"/>
            <w:tcMar>
              <w:top w:w="504" w:type="dxa"/>
              <w:right w:w="720" w:type="dxa"/>
            </w:tcMar>
          </w:tcPr>
          <w:p w14:paraId="52BA4EBD" w14:textId="3F1DB8F6" w:rsidR="00523479" w:rsidRPr="003D32DC" w:rsidRDefault="00E84D71" w:rsidP="00E701D0">
            <w:pPr>
              <w:pStyle w:val="Iniciais"/>
              <w:ind w:left="426" w:right="-231"/>
              <w:jc w:val="both"/>
              <w:rPr>
                <w:lang w:val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FBC446E" wp14:editId="7662367A">
                  <wp:simplePos x="0" y="0"/>
                  <wp:positionH relativeFrom="column">
                    <wp:posOffset>-153670</wp:posOffset>
                  </wp:positionH>
                  <wp:positionV relativeFrom="paragraph">
                    <wp:posOffset>-755650</wp:posOffset>
                  </wp:positionV>
                  <wp:extent cx="1867076" cy="2113915"/>
                  <wp:effectExtent l="76200" t="76200" r="76200" b="1010285"/>
                  <wp:wrapNone/>
                  <wp:docPr id="124" name="Imagem 124" descr="A imagem pode conter: Everton Nascimento, em pÃ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 imagem pode conter: Everton Nascimento, em pÃ©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28" t="10348" r="51533" b="52790"/>
                          <a:stretch/>
                        </pic:blipFill>
                        <pic:spPr bwMode="auto">
                          <a:xfrm>
                            <a:off x="0" y="0"/>
                            <a:ext cx="1867076" cy="2113915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sdt>
              <w:sdtPr>
                <w:alias w:val="Iniciais:"/>
                <w:tag w:val="Iniciais:"/>
                <w:id w:val="477349409"/>
                <w:placeholder>
                  <w:docPart w:val="BC13BFD51F384AC98E88F58767C67798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EndPr/>
              <w:sdtContent>
                <w:r w:rsidR="007829A0">
                  <w:rPr>
                    <w:lang w:val="pt-BR"/>
                  </w:rPr>
                  <w:t>en</w:t>
                </w:r>
              </w:sdtContent>
            </w:sdt>
            <w:r w:rsidR="00314A53" w:rsidRPr="003D32DC">
              <w:rPr>
                <w:noProof/>
                <w:lang w:val="en-US" w:eastAsia="zh-CN"/>
              </w:rPr>
              <w:t xml:space="preserve"> </w:t>
            </w:r>
            <w:r w:rsidR="00E02DCD" w:rsidRPr="003D32DC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114300" distR="114300" simplePos="0" relativeHeight="251654144" behindDoc="1" locked="1" layoutInCell="1" allowOverlap="1" wp14:anchorId="600C3248" wp14:editId="5897B99B">
                      <wp:simplePos x="0" y="0"/>
                      <wp:positionH relativeFrom="column">
                        <wp:posOffset>-132715</wp:posOffset>
                      </wp:positionH>
                      <wp:positionV relativeFrom="page">
                        <wp:posOffset>-372110</wp:posOffset>
                      </wp:positionV>
                      <wp:extent cx="6619875" cy="1760220"/>
                      <wp:effectExtent l="0" t="0" r="9525" b="0"/>
                      <wp:wrapNone/>
                      <wp:docPr id="1" name="Grupo 1" title="Gráficos do cabeçalh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19875" cy="1760220"/>
                                <a:chOff x="0" y="0"/>
                                <a:chExt cx="7094653" cy="1810385"/>
                              </a:xfrm>
                            </wpg:grpSpPr>
                            <wps:wsp>
                              <wps:cNvPr id="43" name="Retângulo vermelho"/>
                              <wps:cNvSpPr/>
                              <wps:spPr>
                                <a:xfrm>
                                  <a:off x="1133475" y="416458"/>
                                  <a:ext cx="5961178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Círculo vermelho"/>
                              <wps:cNvSpPr/>
                              <wps:spPr>
                                <a:xfrm>
                                  <a:off x="0" y="0"/>
                                  <a:ext cx="1981181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Círculo branco"/>
                              <wps:cNvSpPr/>
                              <wps:spPr>
                                <a:xfrm>
                                  <a:off x="65201" y="51229"/>
                                  <a:ext cx="1865157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2FB1B3" id="Grupo 1" o:spid="_x0000_s1026" alt="Título: Gráficos do cabeçalho" style="position:absolute;margin-left:-10.45pt;margin-top:-29.3pt;width:521.25pt;height:138.6pt;z-index:-251662336;mso-position-vertical-relative:page" coordsize="70946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">
                      <v:rect id="Retângulo vermelho" o:spid="_x0000_s1027" style="position:absolute;left:11334;top:4164;width:59612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írculo vermelho" o:spid="_x0000_s1028" type="#_x0000_t23" style="position:absolute;width:19811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" adj="572" fillcolor="#ea4e4e [3204]" stroked="f" strokeweight="1pt">
                        <v:stroke joinstyle="miter"/>
                      </v:shape>
                      <v:oval id="Círculo branco" o:spid="_x0000_s1029" style="position:absolute;left:652;top:512;width:18651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</w:p>
          <w:p w14:paraId="506B9AA0" w14:textId="1F4B6652" w:rsidR="00A50939" w:rsidRPr="003D32DC" w:rsidRDefault="0043233D" w:rsidP="00EA1F3C">
            <w:pPr>
              <w:pStyle w:val="Ttulo3"/>
              <w:jc w:val="center"/>
              <w:rPr>
                <w:lang w:val="pt-BR"/>
              </w:rPr>
            </w:pPr>
            <w:sdt>
              <w:sdtPr>
                <w:rPr>
                  <w:lang w:val="pt-BR"/>
                </w:rPr>
                <w:alias w:val="Objetivo:"/>
                <w:tag w:val="Objetivo:"/>
                <w:id w:val="319159961"/>
                <w:placeholder>
                  <w:docPart w:val="D51EC251A49840D887EA23772B23ACB4"/>
                </w:placeholder>
                <w:temporary/>
                <w:showingPlcHdr/>
              </w:sdtPr>
              <w:sdtEndPr/>
              <w:sdtContent>
                <w:r w:rsidR="00E12C60" w:rsidRPr="003D32DC">
                  <w:rPr>
                    <w:lang w:val="pt-BR" w:bidi="pt-BR"/>
                  </w:rPr>
                  <w:t>Objetivo</w:t>
                </w:r>
              </w:sdtContent>
            </w:sdt>
          </w:p>
          <w:p w14:paraId="4B17D087" w14:textId="46DB091F" w:rsidR="002C2CDD" w:rsidRPr="00EA1F3C" w:rsidRDefault="00E701D0" w:rsidP="00E701D0">
            <w:pPr>
              <w:spacing w:line="360" w:lineRule="auto"/>
              <w:ind w:right="-89"/>
              <w:jc w:val="both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 </w:t>
            </w:r>
            <w:r w:rsidRPr="00EA1F3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Atuar</w:t>
            </w:r>
            <w:r w:rsidRPr="00EA1F3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como Analista Contábil/Fiscal</w:t>
            </w:r>
            <w:r w:rsidRPr="00EA1F3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, vai ampliar ainda mais os meus conhecimentos,</w:t>
            </w:r>
            <w:r w:rsidRPr="00EA1F3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Pr="00EA1F3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desenvolvimento profissional e de vida, sempre em harmonia com a qualidade do meu trabalho </w:t>
            </w:r>
            <w:r w:rsidRPr="00EA1F3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valorizando as oportunidades advindas</w:t>
            </w:r>
            <w:r w:rsidRPr="00EA1F3C">
              <w:rPr>
                <w:rFonts w:ascii="Arial" w:hAnsi="Arial" w:cs="Arial"/>
                <w:color w:val="333333"/>
                <w:shd w:val="clear" w:color="auto" w:fill="FFFFFF"/>
              </w:rPr>
              <w:t>.</w:t>
            </w:r>
          </w:p>
          <w:p w14:paraId="6B490776" w14:textId="18B3F662" w:rsidR="00741125" w:rsidRPr="00EA1F3C" w:rsidRDefault="0043233D" w:rsidP="00EA1F3C">
            <w:pPr>
              <w:pStyle w:val="Ttulo3"/>
              <w:jc w:val="center"/>
              <w:rPr>
                <w:lang w:val="pt-BR"/>
              </w:rPr>
            </w:pPr>
            <w:sdt>
              <w:sdtPr>
                <w:rPr>
                  <w:lang w:val="pt-BR"/>
                </w:rPr>
                <w:alias w:val="Habilidades:"/>
                <w:tag w:val="Habilidades:"/>
                <w:id w:val="1490835561"/>
                <w:placeholder>
                  <w:docPart w:val="7947A06247464410B987AFEA84DA1014"/>
                </w:placeholder>
                <w:temporary/>
                <w:showingPlcHdr/>
              </w:sdtPr>
              <w:sdtEndPr/>
              <w:sdtContent>
                <w:r w:rsidR="002C2CDD" w:rsidRPr="003D32DC">
                  <w:rPr>
                    <w:lang w:val="pt-BR" w:bidi="pt-BR"/>
                  </w:rPr>
                  <w:t>Habilidades</w:t>
                </w:r>
              </w:sdtContent>
            </w:sdt>
          </w:p>
          <w:p w14:paraId="29CA00CC" w14:textId="14B83EBD" w:rsidR="00EA1F3C" w:rsidRPr="00EA1F3C" w:rsidRDefault="00EA1F3C" w:rsidP="00F64EB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EA1F3C">
              <w:rPr>
                <w:rFonts w:ascii="Arial" w:hAnsi="Arial" w:cs="Arial"/>
                <w:sz w:val="20"/>
                <w:szCs w:val="20"/>
                <w:lang w:val="pt-BR"/>
              </w:rPr>
              <w:t xml:space="preserve">Comunicação, liderança, ética, equilíbrio emocional, flexibilidade, trabalho com pessoas e criatividade </w:t>
            </w:r>
          </w:p>
          <w:p w14:paraId="48ED96E9" w14:textId="432F6481" w:rsidR="006333A4" w:rsidRDefault="006333A4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4DC84B11" w14:textId="5784C5BD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1F711BDE" w14:textId="3787C09B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27C43516" w14:textId="0B64FD39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718C2F85" w14:textId="10D6E6AF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0C0D4CA9" w14:textId="0C768C54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16B74A79" w14:textId="4CFE3A3C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68EC92CD" w14:textId="56C8B231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6C68D4F8" w14:textId="1427CF17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1B324473" w14:textId="5ED5EE2B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192A25A4" w14:textId="4AF1597B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7D26A4C0" w14:textId="4F367C9F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53687E87" w14:textId="3ECEE864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060D6151" w14:textId="4A5B14F3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233F94C8" w14:textId="593B82B7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5B1279F3" w14:textId="6EDD4673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39E4AE8D" w14:textId="15092BF8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11AB34F3" w14:textId="25DEBDD0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6D24AA81" w14:textId="32ADFDD1" w:rsid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57EF0494" w14:textId="331EF014" w:rsidR="00AE494C" w:rsidRPr="00AE494C" w:rsidRDefault="00AE494C" w:rsidP="00F64EBB">
            <w:pPr>
              <w:spacing w:line="360" w:lineRule="auto"/>
              <w:jc w:val="both"/>
              <w:rPr>
                <w:rFonts w:ascii="Arial" w:hAnsi="Arial" w:cs="Arial"/>
                <w:b/>
                <w:u w:val="single"/>
                <w:lang w:val="pt-BR"/>
              </w:rPr>
            </w:pPr>
          </w:p>
          <w:p w14:paraId="266A45C4" w14:textId="77777777" w:rsidR="00EA1F3C" w:rsidRDefault="00EA1F3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5282301D" w14:textId="77777777" w:rsidR="00EA1F3C" w:rsidRDefault="00EA1F3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34A76074" w14:textId="77777777" w:rsidR="00EA1F3C" w:rsidRDefault="00EA1F3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77158D93" w14:textId="77777777" w:rsidR="00EA1F3C" w:rsidRDefault="00EA1F3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43C744AF" w14:textId="77777777" w:rsidR="00EA1F3C" w:rsidRDefault="00EA1F3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52F1BFE6" w14:textId="77777777" w:rsidR="00EA1F3C" w:rsidRDefault="00EA1F3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1D18AD5F" w14:textId="77777777" w:rsidR="00EA1F3C" w:rsidRDefault="00EA1F3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1B7C4ACF" w14:textId="77777777" w:rsidR="00EA1F3C" w:rsidRDefault="00EA1F3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1BB7A965" w14:textId="0A4EBA86" w:rsidR="00EA1F3C" w:rsidRPr="007A1923" w:rsidRDefault="00EA1F3C" w:rsidP="00F64EBB">
            <w:pPr>
              <w:spacing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</w:tc>
        <w:tc>
          <w:tcPr>
            <w:tcW w:w="6677" w:type="dxa"/>
            <w:tcMar>
              <w:top w:w="504" w:type="dxa"/>
              <w:left w:w="0" w:type="dxa"/>
            </w:tcMar>
          </w:tcPr>
          <w:tbl>
            <w:tblPr>
              <w:tblStyle w:val="Tabelacomgrade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Layout de tabela do título"/>
            </w:tblPr>
            <w:tblGrid>
              <w:gridCol w:w="6677"/>
            </w:tblGrid>
            <w:tr w:rsidR="00C612DA" w:rsidRPr="003D32DC" w14:paraId="24EB6459" w14:textId="77777777" w:rsidTr="00F64EBB">
              <w:trPr>
                <w:trHeight w:hRule="exact" w:val="1189"/>
              </w:trPr>
              <w:tc>
                <w:tcPr>
                  <w:tcW w:w="6677" w:type="dxa"/>
                  <w:vAlign w:val="center"/>
                </w:tcPr>
                <w:p w14:paraId="6FEA3E29" w14:textId="0CCBB9D7" w:rsidR="00C612DA" w:rsidRPr="00034956" w:rsidRDefault="00034956" w:rsidP="00F64EBB">
                  <w:pPr>
                    <w:pStyle w:val="Ttulo1"/>
                    <w:ind w:left="-354"/>
                    <w:outlineLvl w:val="0"/>
                    <w:rPr>
                      <w:sz w:val="32"/>
                      <w:lang w:val="pt-BR"/>
                    </w:rPr>
                  </w:pPr>
                  <w:sdt>
                    <w:sdtPr>
                      <w:rPr>
                        <w:sz w:val="32"/>
                        <w:lang w:val="pt-BR"/>
                      </w:rPr>
                      <w:alias w:val="Insira seu nome:"/>
                      <w:tag w:val="Insira seu nome:"/>
                      <w:id w:val="1016114856"/>
                      <w:placeholder>
                        <w:docPart w:val="A4D37C036A4948C88C08B4F3455492CE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:text w:multiLine="1"/>
                    </w:sdtPr>
                    <w:sdtContent>
                      <w:r w:rsidRPr="00034956">
                        <w:rPr>
                          <w:sz w:val="32"/>
                          <w:lang w:val="pt-BR"/>
                        </w:rPr>
                        <w:t>everton josé oliveira do nasciemnto</w:t>
                      </w:r>
                      <w:r w:rsidRPr="00034956">
                        <w:rPr>
                          <w:sz w:val="32"/>
                          <w:lang w:val="pt-BR"/>
                        </w:rPr>
                        <w:br/>
                      </w:r>
                    </w:sdtContent>
                  </w:sdt>
                </w:p>
                <w:p w14:paraId="3D96A606" w14:textId="05E31B2F" w:rsidR="00F64EBB" w:rsidRDefault="00E62A10" w:rsidP="00F64EBB">
                  <w:pPr>
                    <w:pStyle w:val="Ttulo2"/>
                    <w:outlineLvl w:val="1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 xml:space="preserve">data de nascimento: </w:t>
                  </w:r>
                  <w:r w:rsidR="00034956">
                    <w:rPr>
                      <w:lang w:val="pt-BR"/>
                    </w:rPr>
                    <w:t>28/05/1987</w:t>
                  </w:r>
                </w:p>
                <w:p w14:paraId="079BAD27" w14:textId="53BCAE6F" w:rsidR="00F64EBB" w:rsidRDefault="00E62A10" w:rsidP="00F64EBB">
                  <w:pPr>
                    <w:pStyle w:val="Ttulo2"/>
                    <w:outlineLvl w:val="1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Solteir</w:t>
                  </w:r>
                  <w:r w:rsidR="00034956">
                    <w:rPr>
                      <w:lang w:val="pt-BR"/>
                    </w:rPr>
                    <w:t>O</w:t>
                  </w:r>
                </w:p>
                <w:p w14:paraId="505D434B" w14:textId="77F56B01" w:rsidR="00E62A10" w:rsidRPr="003D32DC" w:rsidRDefault="00E62A10" w:rsidP="00F64EBB">
                  <w:pPr>
                    <w:pStyle w:val="Ttulo2"/>
                    <w:outlineLvl w:val="1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BRASILEIR</w:t>
                  </w:r>
                  <w:r w:rsidR="00034956">
                    <w:rPr>
                      <w:lang w:val="pt-BR"/>
                    </w:rPr>
                    <w:t>O</w:t>
                  </w:r>
                </w:p>
              </w:tc>
            </w:tr>
          </w:tbl>
          <w:p w14:paraId="75756479" w14:textId="5DB9E1F1" w:rsidR="002C2CDD" w:rsidRPr="003D32DC" w:rsidRDefault="0043233D" w:rsidP="00EA1F3C">
            <w:pPr>
              <w:pStyle w:val="Ttulo3"/>
              <w:tabs>
                <w:tab w:val="left" w:pos="4524"/>
              </w:tabs>
              <w:jc w:val="center"/>
              <w:rPr>
                <w:lang w:val="pt-BR"/>
              </w:rPr>
            </w:pPr>
            <w:sdt>
              <w:sdtPr>
                <w:rPr>
                  <w:lang w:val="pt-BR"/>
                </w:rPr>
                <w:alias w:val="Experiência:"/>
                <w:tag w:val="Experiência:"/>
                <w:id w:val="1217937480"/>
                <w:placeholder>
                  <w:docPart w:val="992CDF667DD040B19599100F7217541D"/>
                </w:placeholder>
                <w:temporary/>
                <w:showingPlcHdr/>
              </w:sdtPr>
              <w:sdtEndPr/>
              <w:sdtContent>
                <w:r w:rsidR="002C2CDD" w:rsidRPr="003D32DC">
                  <w:rPr>
                    <w:lang w:val="pt-BR" w:bidi="pt-BR"/>
                  </w:rPr>
                  <w:t>Experiência</w:t>
                </w:r>
              </w:sdtContent>
            </w:sdt>
          </w:p>
          <w:p w14:paraId="4D6CE15A" w14:textId="356A9121" w:rsidR="00EA1F3C" w:rsidRPr="00E84D71" w:rsidRDefault="00EA1F3C" w:rsidP="00EA1F3C">
            <w:pPr>
              <w:pStyle w:val="Ttulo4"/>
              <w:rPr>
                <w:rFonts w:ascii="Arial" w:hAnsi="Arial" w:cs="Arial"/>
                <w:b/>
                <w:lang w:val="pt-BR"/>
              </w:rPr>
            </w:pPr>
            <w:bookmarkStart w:id="0" w:name="_Hlk513807689"/>
            <w:r w:rsidRPr="00E84D71">
              <w:rPr>
                <w:rFonts w:ascii="Arial" w:hAnsi="Arial" w:cs="Arial"/>
                <w:b/>
                <w:lang w:val="pt-BR"/>
              </w:rPr>
              <w:t>DELTA MAQUINAs ltda</w:t>
            </w:r>
          </w:p>
          <w:bookmarkEnd w:id="0"/>
          <w:p w14:paraId="650E213F" w14:textId="06865BAF" w:rsidR="00EA1F3C" w:rsidRPr="00E84D71" w:rsidRDefault="00EA1F3C" w:rsidP="00EA1F3C">
            <w:pPr>
              <w:pStyle w:val="Ttulo4"/>
              <w:rPr>
                <w:rFonts w:ascii="Arial" w:hAnsi="Arial" w:cs="Arial"/>
                <w:b/>
                <w:lang w:val="pt-BR"/>
              </w:rPr>
            </w:pPr>
            <w:r w:rsidRPr="00E84D71">
              <w:rPr>
                <w:rFonts w:ascii="Arial" w:hAnsi="Arial" w:cs="Arial"/>
                <w:b/>
                <w:lang w:val="pt-BR"/>
              </w:rPr>
              <w:t>fantasia: deltamaq</w:t>
            </w:r>
          </w:p>
          <w:p w14:paraId="6A1E48C6" w14:textId="77777777" w:rsidR="00EA1F3C" w:rsidRPr="00E84D71" w:rsidRDefault="00EA1F3C" w:rsidP="00EA1F3C">
            <w:pPr>
              <w:pStyle w:val="Ttulo5"/>
              <w:rPr>
                <w:rFonts w:ascii="Arial" w:hAnsi="Arial" w:cs="Arial"/>
                <w:b/>
                <w:sz w:val="24"/>
                <w:szCs w:val="24"/>
                <w:lang w:val="pt-BR" w:bidi="pt-BR"/>
              </w:rPr>
            </w:pPr>
            <w:r w:rsidRPr="00E84D71">
              <w:rPr>
                <w:rFonts w:ascii="Arial" w:hAnsi="Arial" w:cs="Arial"/>
                <w:b/>
                <w:sz w:val="24"/>
                <w:szCs w:val="24"/>
                <w:lang w:val="pt-BR"/>
              </w:rPr>
              <w:t>01/08/2017</w:t>
            </w:r>
            <w:r w:rsidRPr="00E84D71">
              <w:rPr>
                <w:rFonts w:ascii="Arial" w:hAnsi="Arial" w:cs="Arial"/>
                <w:b/>
                <w:sz w:val="24"/>
                <w:szCs w:val="24"/>
                <w:lang w:val="pt-BR" w:bidi="pt-BR"/>
              </w:rPr>
              <w:t xml:space="preserve"> – Atualmente</w:t>
            </w:r>
          </w:p>
          <w:p w14:paraId="26DABA6F" w14:textId="77777777" w:rsidR="00EA1F3C" w:rsidRPr="00E84D71" w:rsidRDefault="00EA1F3C" w:rsidP="00EA1F3C">
            <w:pPr>
              <w:rPr>
                <w:rFonts w:ascii="Arial" w:hAnsi="Arial" w:cs="Arial"/>
                <w:b/>
                <w:lang w:val="pt-BR" w:bidi="pt-BR"/>
              </w:rPr>
            </w:pPr>
            <w:r w:rsidRPr="00E84D71">
              <w:rPr>
                <w:rFonts w:ascii="Arial" w:hAnsi="Arial" w:cs="Arial"/>
                <w:b/>
                <w:lang w:val="pt-BR" w:bidi="pt-BR"/>
              </w:rPr>
              <w:t>FUNÇÃO: AUX. DE CONTABILIDADE</w:t>
            </w:r>
          </w:p>
          <w:p w14:paraId="4979091D" w14:textId="77777777" w:rsidR="00EA1F3C" w:rsidRDefault="00EA1F3C" w:rsidP="00F64EBB">
            <w:pPr>
              <w:jc w:val="both"/>
              <w:rPr>
                <w:lang w:val="pt-BR"/>
              </w:rPr>
            </w:pPr>
          </w:p>
          <w:p w14:paraId="49720CD6" w14:textId="79040299" w:rsidR="002C2CDD" w:rsidRPr="00AD3300" w:rsidRDefault="00703BA2" w:rsidP="00EA1F3C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703BA2">
              <w:rPr>
                <w:rFonts w:ascii="Arial" w:hAnsi="Arial" w:cs="Arial"/>
                <w:color w:val="2C2D2D"/>
              </w:rPr>
              <w:t>Realizo a verificação dos balancetes, calcular impostos (PIS, COFINS, ICMS), verificar impostos retidos, classificar a contabilidade, analisar contas patrimoniais e lançar folhas de pagamento, fechamentos fiscais,  e solucionar pendências fiscais, organizar documentações referentes à contabilidade da empresa, atuando no lançamento e validação de notas fiscais, análise de documentos fiscais, apuração de impostos federais, estaduais e municipais, realizar a classificação e lançamentos contábeis, fazer a análise e conciliação de contas, realizar a conferência de relatórios contábeis, atuar com a classificação, conciliação contábil de contas patrimoniais e resultados, balancetes, demonstração de resultados, demonstração de origens, aplicações, cuidar dos tributos diretos, indiretos, obrigações acessórias federais, estaduais e municipais, emissão de notas fiscais de simples remessa, fechamento mensal com contador, elaborar relatórios gerenciais, conferência de livros fiscais entrada, saída e serviço, suporte nas filiais com legislação tributária do Pará, Maranhão, Amazonas e Tocantins, além das obrigações acessórias mensais como Sped Fiscal, Dief PA, Giam TO, Dief Maranhão, DCTF e outras atividades internas da empresa</w:t>
            </w:r>
            <w:bookmarkStart w:id="1" w:name="_GoBack"/>
            <w:bookmarkEnd w:id="1"/>
            <w:r w:rsidR="00AD3300" w:rsidRPr="00AD3300">
              <w:rPr>
                <w:rFonts w:ascii="Arial" w:hAnsi="Arial" w:cs="Arial"/>
                <w:color w:val="2C2D2D"/>
              </w:rPr>
              <w:t>.</w:t>
            </w:r>
          </w:p>
          <w:p w14:paraId="37634AF4" w14:textId="6459FE2A" w:rsidR="002C2CDD" w:rsidRPr="003D32DC" w:rsidRDefault="00E62A10" w:rsidP="00EA1F3C">
            <w:pPr>
              <w:pStyle w:val="Ttulo3"/>
              <w:jc w:val="center"/>
              <w:rPr>
                <w:lang w:val="pt-BR"/>
              </w:rPr>
            </w:pPr>
            <w:r>
              <w:rPr>
                <w:lang w:val="pt-BR"/>
              </w:rPr>
              <w:lastRenderedPageBreak/>
              <w:t>formação academica</w:t>
            </w:r>
          </w:p>
          <w:p w14:paraId="773F4AFA" w14:textId="14783357" w:rsidR="00E62A10" w:rsidRPr="00E62A10" w:rsidRDefault="00AD3300" w:rsidP="00AE494C">
            <w:pPr>
              <w:pStyle w:val="Ttulo4"/>
              <w:numPr>
                <w:ilvl w:val="0"/>
                <w:numId w:val="13"/>
              </w:numPr>
              <w:jc w:val="both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faculdade mauricio de nassau</w:t>
            </w:r>
          </w:p>
          <w:p w14:paraId="522C5EF1" w14:textId="5F325505" w:rsidR="0062332B" w:rsidRPr="00E62A10" w:rsidRDefault="00E62A10" w:rsidP="00F64EBB">
            <w:pPr>
              <w:pStyle w:val="Ttulo4"/>
              <w:jc w:val="both"/>
              <w:rPr>
                <w:rFonts w:ascii="Arial" w:hAnsi="Arial" w:cs="Arial"/>
                <w:b/>
                <w:lang w:val="pt-BR" w:bidi="pt-BR"/>
              </w:rPr>
            </w:pPr>
            <w:r w:rsidRPr="00E62A10">
              <w:rPr>
                <w:rFonts w:ascii="Arial" w:hAnsi="Arial" w:cs="Arial"/>
                <w:b/>
                <w:lang w:val="pt-BR"/>
              </w:rPr>
              <w:t xml:space="preserve">   </w:t>
            </w:r>
            <w:r w:rsidR="00AE494C">
              <w:rPr>
                <w:rFonts w:ascii="Arial" w:hAnsi="Arial" w:cs="Arial"/>
                <w:b/>
                <w:lang w:val="pt-BR"/>
              </w:rPr>
              <w:t xml:space="preserve">        </w:t>
            </w:r>
            <w:r w:rsidRPr="00E62A10">
              <w:rPr>
                <w:rFonts w:ascii="Arial" w:hAnsi="Arial" w:cs="Arial"/>
                <w:b/>
                <w:lang w:val="pt-BR"/>
              </w:rPr>
              <w:t xml:space="preserve"> </w:t>
            </w:r>
            <w:r w:rsidR="0062332B" w:rsidRPr="00E62A10">
              <w:rPr>
                <w:rFonts w:ascii="Arial" w:hAnsi="Arial" w:cs="Arial"/>
                <w:b/>
                <w:lang w:val="pt-BR"/>
              </w:rPr>
              <w:t xml:space="preserve">bacharel em </w:t>
            </w:r>
            <w:r w:rsidR="00AD3300">
              <w:rPr>
                <w:rFonts w:ascii="Arial" w:hAnsi="Arial" w:cs="Arial"/>
                <w:b/>
                <w:lang w:val="pt-BR"/>
              </w:rPr>
              <w:t>ciências contábeis</w:t>
            </w:r>
          </w:p>
          <w:p w14:paraId="48B52534" w14:textId="6592E1FC" w:rsidR="007829A0" w:rsidRDefault="00E62A10" w:rsidP="007829A0">
            <w:pPr>
              <w:pStyle w:val="Ttulo4"/>
              <w:jc w:val="both"/>
              <w:rPr>
                <w:rFonts w:ascii="Arial" w:hAnsi="Arial" w:cs="Arial"/>
                <w:b/>
                <w:lang w:val="pt-BR" w:bidi="pt-BR"/>
              </w:rPr>
            </w:pPr>
            <w:r w:rsidRPr="00E62A10">
              <w:rPr>
                <w:rFonts w:ascii="Arial" w:hAnsi="Arial" w:cs="Arial"/>
                <w:b/>
                <w:lang w:val="pt-BR" w:bidi="pt-BR"/>
              </w:rPr>
              <w:t xml:space="preserve">   </w:t>
            </w:r>
            <w:r w:rsidR="00AE494C">
              <w:rPr>
                <w:rFonts w:ascii="Arial" w:hAnsi="Arial" w:cs="Arial"/>
                <w:b/>
                <w:lang w:val="pt-BR" w:bidi="pt-BR"/>
              </w:rPr>
              <w:t xml:space="preserve">        </w:t>
            </w:r>
            <w:r w:rsidRPr="00E62A10">
              <w:rPr>
                <w:rFonts w:ascii="Arial" w:hAnsi="Arial" w:cs="Arial"/>
                <w:b/>
                <w:lang w:val="pt-BR" w:bidi="pt-BR"/>
              </w:rPr>
              <w:t xml:space="preserve"> conclusão</w:t>
            </w:r>
            <w:r w:rsidR="00AD3300">
              <w:rPr>
                <w:rFonts w:ascii="Arial" w:hAnsi="Arial" w:cs="Arial"/>
                <w:b/>
                <w:lang w:val="pt-BR" w:bidi="pt-BR"/>
              </w:rPr>
              <w:t xml:space="preserve">: </w:t>
            </w:r>
            <w:r w:rsidRPr="00E62A10">
              <w:rPr>
                <w:rFonts w:ascii="Arial" w:hAnsi="Arial" w:cs="Arial"/>
                <w:b/>
                <w:lang w:val="pt-BR" w:bidi="pt-BR"/>
              </w:rPr>
              <w:t>06/201</w:t>
            </w:r>
            <w:r w:rsidR="00AD3300">
              <w:rPr>
                <w:rFonts w:ascii="Arial" w:hAnsi="Arial" w:cs="Arial"/>
                <w:b/>
                <w:lang w:val="pt-BR" w:bidi="pt-BR"/>
              </w:rPr>
              <w:t>7</w:t>
            </w:r>
          </w:p>
          <w:p w14:paraId="4EF47941" w14:textId="13DCA45C" w:rsidR="00AE494C" w:rsidRDefault="00AE494C" w:rsidP="007829A0">
            <w:pPr>
              <w:pStyle w:val="Ttulo4"/>
              <w:jc w:val="both"/>
              <w:rPr>
                <w:rFonts w:ascii="Arial" w:hAnsi="Arial" w:cs="Arial"/>
                <w:b/>
                <w:lang w:val="pt-BR" w:bidi="pt-BR"/>
              </w:rPr>
            </w:pPr>
          </w:p>
          <w:p w14:paraId="149029FE" w14:textId="469FCD32" w:rsidR="008B5010" w:rsidRDefault="008B5010" w:rsidP="00AE494C">
            <w:pPr>
              <w:pStyle w:val="Ttulo4"/>
              <w:numPr>
                <w:ilvl w:val="0"/>
                <w:numId w:val="13"/>
              </w:numPr>
              <w:jc w:val="both"/>
              <w:rPr>
                <w:rFonts w:ascii="Arial" w:hAnsi="Arial" w:cs="Arial"/>
                <w:b/>
                <w:lang w:val="pt-BR" w:bidi="pt-BR"/>
              </w:rPr>
            </w:pPr>
            <w:r>
              <w:rPr>
                <w:rFonts w:ascii="Arial" w:hAnsi="Arial" w:cs="Arial"/>
                <w:b/>
                <w:lang w:val="pt-BR" w:bidi="pt-BR"/>
              </w:rPr>
              <w:t>UNINASSAU</w:t>
            </w:r>
          </w:p>
          <w:p w14:paraId="129A0690" w14:textId="7B8FD532" w:rsidR="00AE494C" w:rsidRDefault="00AE494C" w:rsidP="008B5010">
            <w:pPr>
              <w:pStyle w:val="Ttulo4"/>
              <w:ind w:left="720"/>
              <w:jc w:val="both"/>
              <w:rPr>
                <w:rFonts w:ascii="Arial" w:hAnsi="Arial" w:cs="Arial"/>
                <w:b/>
                <w:lang w:val="pt-BR" w:bidi="pt-BR"/>
              </w:rPr>
            </w:pPr>
            <w:r>
              <w:rPr>
                <w:rFonts w:ascii="Arial" w:hAnsi="Arial" w:cs="Arial"/>
                <w:b/>
                <w:lang w:val="pt-BR" w:bidi="pt-BR"/>
              </w:rPr>
              <w:t xml:space="preserve">MBA GESTÃO TRIBUTÁRIA DÍGITAL </w:t>
            </w:r>
          </w:p>
          <w:p w14:paraId="03C57ACB" w14:textId="6EFD0464" w:rsidR="00EA1F3C" w:rsidRPr="008B5010" w:rsidRDefault="008B5010" w:rsidP="008B5010">
            <w:pPr>
              <w:pStyle w:val="Ttulo4"/>
              <w:ind w:left="720"/>
              <w:jc w:val="both"/>
              <w:rPr>
                <w:rFonts w:ascii="Arial" w:hAnsi="Arial" w:cs="Arial"/>
                <w:b/>
                <w:lang w:val="pt-BR" w:bidi="pt-BR"/>
              </w:rPr>
            </w:pPr>
            <w:r>
              <w:rPr>
                <w:rFonts w:ascii="Arial" w:hAnsi="Arial" w:cs="Arial"/>
                <w:b/>
                <w:lang w:val="pt-BR" w:bidi="pt-BR"/>
              </w:rPr>
              <w:t>(CURSANDO)</w:t>
            </w:r>
          </w:p>
          <w:p w14:paraId="4617038A" w14:textId="5CEA44F6" w:rsidR="006333A4" w:rsidRPr="003D32DC" w:rsidRDefault="00AE494C" w:rsidP="00EA1F3C">
            <w:pPr>
              <w:pStyle w:val="Ttulo3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CURSOS E </w:t>
            </w:r>
            <w:r w:rsidR="006333A4">
              <w:rPr>
                <w:lang w:val="pt-BR"/>
              </w:rPr>
              <w:t>atividade EXTRACURRICULAR</w:t>
            </w:r>
          </w:p>
          <w:p w14:paraId="46DDE686" w14:textId="4B4A2C04" w:rsidR="00F64EBB" w:rsidRPr="00E84D71" w:rsidRDefault="00AD3300" w:rsidP="00F64EBB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lang w:val="pt-BR"/>
              </w:rPr>
            </w:pPr>
            <w:r w:rsidRPr="00E84D71">
              <w:rPr>
                <w:rFonts w:ascii="Arial" w:hAnsi="Arial" w:cs="Arial"/>
                <w:lang w:val="pt-BR"/>
              </w:rPr>
              <w:t>IDEAL/FGV</w:t>
            </w:r>
          </w:p>
          <w:p w14:paraId="7B47E55C" w14:textId="5BFBA546" w:rsidR="00AD3300" w:rsidRPr="00E84D71" w:rsidRDefault="00F64EBB" w:rsidP="00AD3300">
            <w:pPr>
              <w:pStyle w:val="PargrafodaLista"/>
              <w:jc w:val="both"/>
              <w:rPr>
                <w:rFonts w:ascii="Arial" w:hAnsi="Arial" w:cs="Arial"/>
                <w:lang w:val="pt-BR"/>
              </w:rPr>
            </w:pPr>
            <w:r w:rsidRPr="00E84D71">
              <w:rPr>
                <w:rFonts w:ascii="Arial" w:hAnsi="Arial" w:cs="Arial"/>
                <w:lang w:val="pt-BR"/>
              </w:rPr>
              <w:t xml:space="preserve">TEMA: </w:t>
            </w:r>
            <w:r w:rsidR="00AD3300" w:rsidRPr="00E84D71">
              <w:rPr>
                <w:rFonts w:ascii="Arial" w:hAnsi="Arial" w:cs="Arial"/>
                <w:lang w:val="pt-BR"/>
              </w:rPr>
              <w:t>Como aplicar o Planejamento Estratégico</w:t>
            </w:r>
          </w:p>
          <w:p w14:paraId="5CC00906" w14:textId="34F65102" w:rsidR="00AD3300" w:rsidRPr="00E84D71" w:rsidRDefault="00AD3300" w:rsidP="00AD3300">
            <w:pPr>
              <w:pStyle w:val="Corpodetexto"/>
              <w:rPr>
                <w:rFonts w:ascii="Arial" w:hAnsi="Arial" w:cs="Arial"/>
                <w:lang w:val="pt-BR"/>
              </w:rPr>
            </w:pPr>
            <w:r w:rsidRPr="00E84D71">
              <w:rPr>
                <w:rFonts w:ascii="Arial" w:hAnsi="Arial" w:cs="Arial"/>
                <w:lang w:val="pt-BR"/>
              </w:rPr>
              <w:t xml:space="preserve">              </w:t>
            </w:r>
            <w:r w:rsidRPr="00E84D71">
              <w:rPr>
                <w:rFonts w:ascii="Arial" w:hAnsi="Arial" w:cs="Arial"/>
                <w:lang w:val="pt-BR"/>
              </w:rPr>
              <w:t>Realização: 25/ 08/2016</w:t>
            </w:r>
          </w:p>
          <w:p w14:paraId="008B962A" w14:textId="77777777" w:rsidR="00F64EBB" w:rsidRPr="00E84D71" w:rsidRDefault="00F64EBB" w:rsidP="00F64EBB">
            <w:pPr>
              <w:pStyle w:val="PargrafodaLista"/>
              <w:jc w:val="both"/>
              <w:rPr>
                <w:rFonts w:ascii="Arial" w:hAnsi="Arial" w:cs="Arial"/>
                <w:lang w:val="pt-BR"/>
              </w:rPr>
            </w:pPr>
          </w:p>
          <w:p w14:paraId="7242AA18" w14:textId="007B8CB0" w:rsidR="00F64EBB" w:rsidRPr="00E84D71" w:rsidRDefault="00AD3300" w:rsidP="00AE494C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lang w:val="pt-BR"/>
              </w:rPr>
            </w:pPr>
            <w:r w:rsidRPr="00E84D71">
              <w:rPr>
                <w:rFonts w:ascii="Arial" w:hAnsi="Arial" w:cs="Arial"/>
                <w:lang w:val="pt-BR"/>
              </w:rPr>
              <w:t>II Congresso Internacional de Contabilidade (realizado no Centro de Convenções de Pernambuco</w:t>
            </w:r>
            <w:r w:rsidRPr="00E84D71">
              <w:rPr>
                <w:rFonts w:ascii="Arial" w:hAnsi="Arial" w:cs="Arial"/>
                <w:lang w:val="pt-BR"/>
              </w:rPr>
              <w:t xml:space="preserve"> </w:t>
            </w:r>
            <w:r w:rsidRPr="00E84D71">
              <w:rPr>
                <w:rFonts w:ascii="Arial" w:hAnsi="Arial" w:cs="Arial"/>
                <w:lang w:val="pt-BR"/>
              </w:rPr>
              <w:t>nos dias 11/06/2015, 12/06/2015,13/06/2015, com carga horária de 30 horas.)</w:t>
            </w:r>
          </w:p>
          <w:p w14:paraId="37CA25DE" w14:textId="77777777" w:rsidR="00F64EBB" w:rsidRPr="00E84D71" w:rsidRDefault="00F64EBB" w:rsidP="00F64EBB">
            <w:pPr>
              <w:jc w:val="both"/>
              <w:rPr>
                <w:rFonts w:ascii="Arial" w:hAnsi="Arial" w:cs="Arial"/>
                <w:lang w:val="pt-BR"/>
              </w:rPr>
            </w:pPr>
          </w:p>
          <w:p w14:paraId="1AEABAFF" w14:textId="2E75785C" w:rsidR="00AD3300" w:rsidRPr="00E84D71" w:rsidRDefault="00AD3300" w:rsidP="00F64EBB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lang w:val="pt-BR"/>
              </w:rPr>
            </w:pPr>
            <w:r w:rsidRPr="00E84D71">
              <w:rPr>
                <w:rFonts w:ascii="Arial" w:hAnsi="Arial" w:cs="Arial"/>
                <w:lang w:val="pt-BR"/>
              </w:rPr>
              <w:t>Seminário de Finanças Públicas e Educação Fiscal.</w:t>
            </w:r>
          </w:p>
          <w:p w14:paraId="2AE1F41A" w14:textId="77777777" w:rsidR="00AE494C" w:rsidRPr="00E84D71" w:rsidRDefault="00AE494C" w:rsidP="00AE494C">
            <w:pPr>
              <w:pStyle w:val="PargrafodaLista"/>
              <w:jc w:val="both"/>
              <w:rPr>
                <w:rFonts w:ascii="Arial" w:hAnsi="Arial" w:cs="Arial"/>
                <w:lang w:val="pt-BR"/>
              </w:rPr>
            </w:pPr>
            <w:r w:rsidRPr="00E84D71">
              <w:rPr>
                <w:rFonts w:ascii="Arial" w:hAnsi="Arial" w:cs="Arial"/>
                <w:lang w:val="pt-BR"/>
              </w:rPr>
              <w:t>Organização: ESAF</w:t>
            </w:r>
            <w:r w:rsidRPr="00E84D71">
              <w:rPr>
                <w:rFonts w:ascii="Arial" w:hAnsi="Arial" w:cs="Arial"/>
                <w:lang w:val="pt-BR"/>
              </w:rPr>
              <w:t xml:space="preserve"> </w:t>
            </w:r>
          </w:p>
          <w:p w14:paraId="03746130" w14:textId="08576ECF" w:rsidR="00AE494C" w:rsidRPr="00E84D71" w:rsidRDefault="00AE494C" w:rsidP="00AE494C">
            <w:pPr>
              <w:pStyle w:val="Corpodetexto"/>
              <w:tabs>
                <w:tab w:val="left" w:pos="5366"/>
              </w:tabs>
              <w:ind w:left="452"/>
              <w:rPr>
                <w:rFonts w:ascii="Arial" w:hAnsi="Arial" w:cs="Arial"/>
                <w:lang w:val="pt-BR"/>
              </w:rPr>
            </w:pPr>
            <w:r w:rsidRPr="00E84D71">
              <w:rPr>
                <w:rFonts w:ascii="Arial" w:hAnsi="Arial" w:cs="Arial"/>
                <w:lang w:val="pt-BR"/>
              </w:rPr>
              <w:t xml:space="preserve">      </w:t>
            </w:r>
            <w:r w:rsidRPr="00E84D71">
              <w:rPr>
                <w:rFonts w:ascii="Arial" w:hAnsi="Arial" w:cs="Arial"/>
                <w:lang w:val="pt-BR"/>
              </w:rPr>
              <w:t>Realização:</w:t>
            </w:r>
            <w:r w:rsidRPr="00E84D7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E84D71">
              <w:rPr>
                <w:rFonts w:ascii="Arial" w:hAnsi="Arial" w:cs="Arial"/>
                <w:lang w:val="pt-BR"/>
              </w:rPr>
              <w:t>04/01/2014</w:t>
            </w:r>
            <w:r w:rsidRPr="00E84D71">
              <w:rPr>
                <w:rFonts w:ascii="Arial" w:hAnsi="Arial" w:cs="Arial"/>
                <w:lang w:val="pt-BR"/>
              </w:rPr>
              <w:t xml:space="preserve">           </w:t>
            </w:r>
            <w:r w:rsidRPr="00E84D71">
              <w:rPr>
                <w:rFonts w:ascii="Arial" w:hAnsi="Arial" w:cs="Arial"/>
                <w:lang w:val="pt-BR"/>
              </w:rPr>
              <w:t>Carga Horária: 16</w:t>
            </w:r>
            <w:r w:rsidRPr="00E84D7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E84D71">
              <w:rPr>
                <w:rFonts w:ascii="Arial" w:hAnsi="Arial" w:cs="Arial"/>
                <w:lang w:val="pt-BR"/>
              </w:rPr>
              <w:t>horas.</w:t>
            </w:r>
          </w:p>
          <w:p w14:paraId="6BBA4685" w14:textId="77777777" w:rsidR="00AE494C" w:rsidRPr="00E84D71" w:rsidRDefault="00AE494C" w:rsidP="00AE494C">
            <w:pPr>
              <w:jc w:val="both"/>
              <w:rPr>
                <w:rFonts w:ascii="Arial" w:hAnsi="Arial" w:cs="Arial"/>
                <w:lang w:val="pt-BR"/>
              </w:rPr>
            </w:pPr>
          </w:p>
          <w:p w14:paraId="55D96C59" w14:textId="6F796AE0" w:rsidR="00AE494C" w:rsidRPr="00E84D71" w:rsidRDefault="00AE494C" w:rsidP="00AE494C">
            <w:pPr>
              <w:pStyle w:val="TableParagraph"/>
              <w:numPr>
                <w:ilvl w:val="0"/>
                <w:numId w:val="12"/>
              </w:numPr>
              <w:ind w:right="159"/>
              <w:rPr>
                <w:rFonts w:ascii="Arial" w:hAnsi="Arial" w:cs="Arial"/>
                <w:sz w:val="24"/>
                <w:lang w:val="pt-BR"/>
              </w:rPr>
            </w:pPr>
            <w:r w:rsidRPr="00E84D71">
              <w:rPr>
                <w:rFonts w:ascii="Arial" w:hAnsi="Arial" w:cs="Arial"/>
                <w:sz w:val="24"/>
                <w:lang w:val="pt-BR"/>
              </w:rPr>
              <w:t>Ministério da Fazenda Escola de Administração Fazendária ESAF</w:t>
            </w:r>
          </w:p>
          <w:p w14:paraId="4606E7EE" w14:textId="1D71A132" w:rsidR="00AE494C" w:rsidRPr="00E84D71" w:rsidRDefault="00AE494C" w:rsidP="00AE494C">
            <w:pPr>
              <w:pStyle w:val="TableParagraph"/>
              <w:ind w:left="827" w:right="159"/>
              <w:rPr>
                <w:rFonts w:ascii="Arial" w:hAnsi="Arial" w:cs="Arial"/>
                <w:sz w:val="24"/>
                <w:lang w:val="pt-BR"/>
              </w:rPr>
            </w:pPr>
            <w:r w:rsidRPr="00E84D71">
              <w:rPr>
                <w:rFonts w:ascii="Arial" w:hAnsi="Arial" w:cs="Arial"/>
                <w:sz w:val="24"/>
                <w:lang w:val="pt-BR"/>
              </w:rPr>
              <w:t xml:space="preserve">Tributação e Cidadania fiscal </w:t>
            </w:r>
          </w:p>
          <w:p w14:paraId="200607D1" w14:textId="3B0DDD49" w:rsidR="00AE494C" w:rsidRPr="00E84D71" w:rsidRDefault="00AE494C" w:rsidP="00AE494C">
            <w:pPr>
              <w:pStyle w:val="TableParagraph"/>
              <w:ind w:left="827" w:right="159"/>
              <w:rPr>
                <w:rFonts w:ascii="Arial" w:hAnsi="Arial" w:cs="Arial"/>
                <w:sz w:val="24"/>
                <w:lang w:val="pt-BR"/>
              </w:rPr>
            </w:pPr>
            <w:r w:rsidRPr="00E84D71">
              <w:rPr>
                <w:rFonts w:ascii="Arial" w:hAnsi="Arial" w:cs="Arial"/>
                <w:sz w:val="24"/>
                <w:lang w:val="pt-BR"/>
              </w:rPr>
              <w:t>Período: 08/11 a 06/12/2013</w:t>
            </w:r>
            <w:r w:rsidRPr="00E84D71">
              <w:rPr>
                <w:rFonts w:ascii="Arial" w:hAnsi="Arial" w:cs="Arial"/>
                <w:sz w:val="24"/>
                <w:lang w:val="pt-BR"/>
              </w:rPr>
              <w:t xml:space="preserve"> </w:t>
            </w:r>
            <w:r w:rsidRPr="00E84D71">
              <w:rPr>
                <w:rFonts w:ascii="Arial" w:hAnsi="Arial" w:cs="Arial"/>
                <w:sz w:val="24"/>
                <w:lang w:val="pt-BR"/>
              </w:rPr>
              <w:t xml:space="preserve">Carga Horária: </w:t>
            </w:r>
            <w:r w:rsidRPr="00E84D71">
              <w:rPr>
                <w:rFonts w:ascii="Arial" w:hAnsi="Arial" w:cs="Arial"/>
                <w:sz w:val="24"/>
                <w:lang w:val="pt-BR"/>
              </w:rPr>
              <w:t>24</w:t>
            </w:r>
            <w:r w:rsidRPr="00E84D71">
              <w:rPr>
                <w:rFonts w:ascii="Arial" w:hAnsi="Arial" w:cs="Arial"/>
                <w:spacing w:val="-4"/>
                <w:sz w:val="24"/>
                <w:lang w:val="pt-BR"/>
              </w:rPr>
              <w:t xml:space="preserve"> </w:t>
            </w:r>
            <w:r w:rsidRPr="00E84D71">
              <w:rPr>
                <w:rFonts w:ascii="Arial" w:hAnsi="Arial" w:cs="Arial"/>
                <w:sz w:val="24"/>
                <w:lang w:val="pt-BR"/>
              </w:rPr>
              <w:t>horas</w:t>
            </w:r>
          </w:p>
          <w:p w14:paraId="78B51451" w14:textId="77777777" w:rsidR="00AE494C" w:rsidRPr="00E84D71" w:rsidRDefault="00AE494C" w:rsidP="00AE494C">
            <w:pPr>
              <w:jc w:val="both"/>
              <w:rPr>
                <w:rFonts w:ascii="Arial" w:hAnsi="Arial" w:cs="Arial"/>
                <w:lang w:val="pt-BR"/>
              </w:rPr>
            </w:pPr>
          </w:p>
          <w:p w14:paraId="12A28B55" w14:textId="3168A599" w:rsidR="00AE494C" w:rsidRPr="00E84D71" w:rsidRDefault="00AE494C" w:rsidP="00AE494C">
            <w:pPr>
              <w:pStyle w:val="TableParagraph"/>
              <w:numPr>
                <w:ilvl w:val="0"/>
                <w:numId w:val="12"/>
              </w:numPr>
              <w:spacing w:line="268" w:lineRule="exact"/>
              <w:rPr>
                <w:rFonts w:ascii="Arial" w:hAnsi="Arial" w:cs="Arial"/>
                <w:sz w:val="24"/>
                <w:lang w:val="pt-BR"/>
              </w:rPr>
            </w:pPr>
            <w:r w:rsidRPr="00E84D71">
              <w:rPr>
                <w:rFonts w:ascii="Arial" w:hAnsi="Arial" w:cs="Arial"/>
                <w:sz w:val="24"/>
                <w:lang w:val="pt-BR"/>
              </w:rPr>
              <w:t>SENAC</w:t>
            </w:r>
          </w:p>
          <w:p w14:paraId="7B313ECD" w14:textId="77777777" w:rsidR="00AE494C" w:rsidRPr="00E84D71" w:rsidRDefault="00AE494C" w:rsidP="00AE494C">
            <w:pPr>
              <w:pStyle w:val="TableParagraph"/>
              <w:ind w:left="107"/>
              <w:rPr>
                <w:rFonts w:ascii="Arial" w:hAnsi="Arial" w:cs="Arial"/>
                <w:sz w:val="24"/>
                <w:lang w:val="pt-BR"/>
              </w:rPr>
            </w:pPr>
            <w:r w:rsidRPr="00E84D71">
              <w:rPr>
                <w:rFonts w:ascii="Arial" w:hAnsi="Arial" w:cs="Arial"/>
                <w:sz w:val="24"/>
                <w:lang w:val="pt-BR"/>
              </w:rPr>
              <w:t xml:space="preserve">            </w:t>
            </w:r>
            <w:r w:rsidRPr="00E84D71">
              <w:rPr>
                <w:rFonts w:ascii="Arial" w:hAnsi="Arial" w:cs="Arial"/>
                <w:sz w:val="24"/>
                <w:lang w:val="pt-BR"/>
              </w:rPr>
              <w:t>Curso: Licitações e Contratos</w:t>
            </w:r>
            <w:r w:rsidRPr="00E84D71">
              <w:rPr>
                <w:rFonts w:ascii="Arial" w:hAnsi="Arial" w:cs="Arial"/>
                <w:sz w:val="24"/>
                <w:lang w:val="pt-BR"/>
              </w:rPr>
              <w:t xml:space="preserve"> </w:t>
            </w:r>
          </w:p>
          <w:p w14:paraId="5E46D715" w14:textId="172D2C6C" w:rsidR="00AE494C" w:rsidRPr="00E84D71" w:rsidRDefault="00AE494C" w:rsidP="00AE494C">
            <w:pPr>
              <w:pStyle w:val="TableParagraph"/>
              <w:ind w:left="107"/>
              <w:rPr>
                <w:rFonts w:ascii="Arial" w:hAnsi="Arial" w:cs="Arial"/>
                <w:sz w:val="24"/>
                <w:lang w:val="pt-BR"/>
              </w:rPr>
            </w:pPr>
            <w:r w:rsidRPr="00E84D71">
              <w:rPr>
                <w:rFonts w:ascii="Arial" w:hAnsi="Arial" w:cs="Arial"/>
                <w:sz w:val="24"/>
                <w:lang w:val="pt-BR"/>
              </w:rPr>
              <w:t xml:space="preserve">            </w:t>
            </w:r>
            <w:r w:rsidRPr="00E84D71">
              <w:rPr>
                <w:rFonts w:ascii="Arial" w:hAnsi="Arial" w:cs="Arial"/>
                <w:sz w:val="24"/>
                <w:lang w:val="pt-BR"/>
              </w:rPr>
              <w:t>Período: 03/08</w:t>
            </w:r>
            <w:r w:rsidRPr="00E84D71">
              <w:rPr>
                <w:rFonts w:ascii="Arial" w:hAnsi="Arial" w:cs="Arial"/>
                <w:spacing w:val="-12"/>
                <w:sz w:val="24"/>
                <w:lang w:val="pt-BR"/>
              </w:rPr>
              <w:t xml:space="preserve"> </w:t>
            </w:r>
            <w:r w:rsidRPr="00E84D71">
              <w:rPr>
                <w:rFonts w:ascii="Arial" w:hAnsi="Arial" w:cs="Arial"/>
                <w:sz w:val="24"/>
                <w:lang w:val="pt-BR"/>
              </w:rPr>
              <w:t>a</w:t>
            </w:r>
            <w:r w:rsidRPr="00E84D71">
              <w:rPr>
                <w:rFonts w:ascii="Arial" w:hAnsi="Arial" w:cs="Arial"/>
                <w:spacing w:val="-7"/>
                <w:sz w:val="24"/>
                <w:lang w:val="pt-BR"/>
              </w:rPr>
              <w:t xml:space="preserve"> </w:t>
            </w:r>
            <w:r w:rsidRPr="00E84D71">
              <w:rPr>
                <w:rFonts w:ascii="Arial" w:hAnsi="Arial" w:cs="Arial"/>
                <w:sz w:val="24"/>
                <w:lang w:val="pt-BR"/>
              </w:rPr>
              <w:t>20/08/2015</w:t>
            </w:r>
            <w:r w:rsidRPr="00E84D71">
              <w:rPr>
                <w:rFonts w:ascii="Arial" w:hAnsi="Arial" w:cs="Arial"/>
                <w:sz w:val="24"/>
                <w:lang w:val="pt-BR"/>
              </w:rPr>
              <w:t xml:space="preserve">   </w:t>
            </w:r>
            <w:r w:rsidRPr="00E84D71">
              <w:rPr>
                <w:rFonts w:ascii="Arial" w:hAnsi="Arial" w:cs="Arial"/>
                <w:sz w:val="24"/>
                <w:lang w:val="pt-BR"/>
              </w:rPr>
              <w:t>Carga Horária:</w:t>
            </w:r>
            <w:r w:rsidRPr="00E84D71">
              <w:rPr>
                <w:rFonts w:ascii="Arial" w:hAnsi="Arial" w:cs="Arial"/>
                <w:spacing w:val="-17"/>
                <w:sz w:val="24"/>
                <w:lang w:val="pt-BR"/>
              </w:rPr>
              <w:t xml:space="preserve"> </w:t>
            </w:r>
            <w:r w:rsidRPr="00E84D71">
              <w:rPr>
                <w:rFonts w:ascii="Arial" w:hAnsi="Arial" w:cs="Arial"/>
                <w:sz w:val="24"/>
                <w:lang w:val="pt-BR"/>
              </w:rPr>
              <w:t>40horas</w:t>
            </w:r>
          </w:p>
          <w:p w14:paraId="38B7D38F" w14:textId="7F3BD77B" w:rsidR="00AE494C" w:rsidRPr="00E84D71" w:rsidRDefault="00AE494C" w:rsidP="00AE494C">
            <w:pPr>
              <w:pStyle w:val="TableParagraph"/>
              <w:ind w:left="107"/>
              <w:rPr>
                <w:rFonts w:ascii="Arial" w:hAnsi="Arial" w:cs="Arial"/>
                <w:sz w:val="24"/>
                <w:lang w:val="pt-BR"/>
              </w:rPr>
            </w:pPr>
          </w:p>
          <w:p w14:paraId="35C69547" w14:textId="6929B781" w:rsidR="00AE494C" w:rsidRPr="00E84D71" w:rsidRDefault="00AE494C" w:rsidP="00AE494C">
            <w:pPr>
              <w:pStyle w:val="TableParagraph"/>
              <w:numPr>
                <w:ilvl w:val="0"/>
                <w:numId w:val="12"/>
              </w:numPr>
              <w:spacing w:line="268" w:lineRule="exact"/>
              <w:rPr>
                <w:rFonts w:ascii="Arial" w:hAnsi="Arial" w:cs="Arial"/>
                <w:sz w:val="24"/>
                <w:lang w:val="pt-BR"/>
              </w:rPr>
            </w:pPr>
            <w:r w:rsidRPr="00E84D71">
              <w:rPr>
                <w:rFonts w:ascii="Arial" w:hAnsi="Arial" w:cs="Arial"/>
                <w:sz w:val="24"/>
                <w:lang w:val="pt-BR"/>
              </w:rPr>
              <w:t>SEBRAE</w:t>
            </w:r>
          </w:p>
          <w:p w14:paraId="0071B851" w14:textId="37248FCB" w:rsidR="00AE494C" w:rsidRPr="00E84D71" w:rsidRDefault="00AE494C" w:rsidP="00AE494C">
            <w:pPr>
              <w:pStyle w:val="TableParagraph"/>
              <w:spacing w:line="268" w:lineRule="exact"/>
              <w:ind w:left="827"/>
              <w:rPr>
                <w:rFonts w:ascii="Arial" w:hAnsi="Arial" w:cs="Arial"/>
                <w:sz w:val="24"/>
                <w:lang w:val="pt-BR"/>
              </w:rPr>
            </w:pPr>
            <w:r w:rsidRPr="00E84D71">
              <w:rPr>
                <w:rFonts w:ascii="Arial" w:hAnsi="Arial" w:cs="Arial"/>
                <w:sz w:val="24"/>
                <w:lang w:val="pt-BR"/>
              </w:rPr>
              <w:t>Curso: Tributação nas Micro e Pequenas Empresas</w:t>
            </w:r>
          </w:p>
          <w:p w14:paraId="0EC5BBE5" w14:textId="649890D2" w:rsidR="008B5010" w:rsidRPr="00E84D71" w:rsidRDefault="00AE494C" w:rsidP="00E84D71">
            <w:pPr>
              <w:pStyle w:val="TableParagraph"/>
              <w:spacing w:line="268" w:lineRule="exact"/>
              <w:ind w:left="827"/>
              <w:rPr>
                <w:rFonts w:ascii="Arial" w:hAnsi="Arial" w:cs="Arial"/>
                <w:sz w:val="24"/>
                <w:lang w:val="pt-BR"/>
              </w:rPr>
            </w:pPr>
            <w:r w:rsidRPr="00E84D71">
              <w:rPr>
                <w:rFonts w:ascii="Arial" w:hAnsi="Arial" w:cs="Arial"/>
                <w:sz w:val="24"/>
                <w:lang w:val="pt-BR"/>
              </w:rPr>
              <w:t>Período: 30/11 a 04/12//</w:t>
            </w:r>
            <w:r w:rsidR="008B5010" w:rsidRPr="00E84D71">
              <w:rPr>
                <w:rFonts w:ascii="Arial" w:hAnsi="Arial" w:cs="Arial"/>
                <w:sz w:val="24"/>
                <w:lang w:val="pt-BR"/>
              </w:rPr>
              <w:t>2015 Carga</w:t>
            </w:r>
            <w:r w:rsidRPr="00E84D71">
              <w:rPr>
                <w:rFonts w:ascii="Arial" w:hAnsi="Arial" w:cs="Arial"/>
                <w:sz w:val="24"/>
                <w:lang w:val="pt-BR"/>
              </w:rPr>
              <w:t xml:space="preserve"> Horária: 20</w:t>
            </w:r>
            <w:r w:rsidRPr="00E84D71">
              <w:rPr>
                <w:rFonts w:ascii="Arial" w:hAnsi="Arial" w:cs="Arial"/>
                <w:spacing w:val="-3"/>
                <w:sz w:val="24"/>
                <w:lang w:val="pt-BR"/>
              </w:rPr>
              <w:t xml:space="preserve"> </w:t>
            </w:r>
            <w:r w:rsidRPr="00E84D71">
              <w:rPr>
                <w:rFonts w:ascii="Arial" w:hAnsi="Arial" w:cs="Arial"/>
                <w:sz w:val="24"/>
                <w:lang w:val="pt-BR"/>
              </w:rPr>
              <w:t>horas</w:t>
            </w:r>
          </w:p>
          <w:p w14:paraId="236BB4BD" w14:textId="56507DE7" w:rsidR="008B5010" w:rsidRPr="00E84D71" w:rsidRDefault="008B5010" w:rsidP="008B5010">
            <w:pPr>
              <w:jc w:val="both"/>
              <w:rPr>
                <w:rFonts w:ascii="Arial" w:hAnsi="Arial" w:cs="Arial"/>
                <w:lang w:val="pt-BR"/>
              </w:rPr>
            </w:pPr>
          </w:p>
          <w:p w14:paraId="68FAE15B" w14:textId="7BA4431C" w:rsidR="008B5010" w:rsidRPr="00E84D71" w:rsidRDefault="008B5010" w:rsidP="008B5010">
            <w:pPr>
              <w:jc w:val="both"/>
              <w:rPr>
                <w:rFonts w:ascii="Arial" w:hAnsi="Arial" w:cs="Arial"/>
                <w:lang w:val="pt-BR"/>
              </w:rPr>
            </w:pPr>
          </w:p>
          <w:p w14:paraId="67AF8E51" w14:textId="361744B1" w:rsidR="008B5010" w:rsidRPr="00E84D71" w:rsidRDefault="008B5010" w:rsidP="008B5010">
            <w:pPr>
              <w:jc w:val="both"/>
              <w:rPr>
                <w:rFonts w:ascii="Arial" w:hAnsi="Arial" w:cs="Arial"/>
                <w:lang w:val="pt-BR"/>
              </w:rPr>
            </w:pPr>
          </w:p>
          <w:p w14:paraId="23DD75E8" w14:textId="77777777" w:rsidR="008B5010" w:rsidRPr="00E84D71" w:rsidRDefault="008B5010" w:rsidP="008B5010">
            <w:pPr>
              <w:jc w:val="both"/>
              <w:rPr>
                <w:rFonts w:ascii="Arial" w:hAnsi="Arial" w:cs="Arial"/>
                <w:lang w:val="pt-BR"/>
              </w:rPr>
            </w:pPr>
          </w:p>
          <w:p w14:paraId="329BCC7F" w14:textId="77777777" w:rsidR="008B5010" w:rsidRPr="00E84D71" w:rsidRDefault="008B5010" w:rsidP="00F64EBB">
            <w:pPr>
              <w:pStyle w:val="PargrafodaLista"/>
              <w:jc w:val="both"/>
              <w:rPr>
                <w:rFonts w:ascii="Arial" w:hAnsi="Arial" w:cs="Arial"/>
                <w:lang w:val="pt-BR"/>
              </w:rPr>
            </w:pPr>
          </w:p>
          <w:p w14:paraId="13733E06" w14:textId="269AF212" w:rsidR="007829A0" w:rsidRPr="00E84D71" w:rsidRDefault="007829A0" w:rsidP="00F64EBB">
            <w:pPr>
              <w:pStyle w:val="PargrafodaLista"/>
              <w:jc w:val="both"/>
              <w:rPr>
                <w:rFonts w:ascii="Arial" w:hAnsi="Arial" w:cs="Arial"/>
                <w:lang w:val="pt-BR"/>
              </w:rPr>
            </w:pPr>
            <w:r w:rsidRPr="00E84D71">
              <w:rPr>
                <w:rFonts w:ascii="Arial" w:hAnsi="Arial" w:cs="Arial"/>
                <w:lang w:val="pt-BR"/>
              </w:rPr>
              <w:t>BELÉM-PARÁ</w:t>
            </w:r>
          </w:p>
          <w:p w14:paraId="70ECBF39" w14:textId="55A5DCA7" w:rsidR="00CC24E2" w:rsidRPr="00E84D71" w:rsidRDefault="007829A0" w:rsidP="008B5010">
            <w:pPr>
              <w:pStyle w:val="PargrafodaLista"/>
              <w:jc w:val="both"/>
              <w:rPr>
                <w:rFonts w:ascii="Arial" w:hAnsi="Arial" w:cs="Arial"/>
                <w:lang w:val="pt-BR"/>
              </w:rPr>
            </w:pPr>
            <w:r w:rsidRPr="00E84D71">
              <w:rPr>
                <w:rFonts w:ascii="Arial" w:hAnsi="Arial" w:cs="Arial"/>
                <w:lang w:val="pt-BR"/>
              </w:rPr>
              <w:t xml:space="preserve">       2018</w:t>
            </w:r>
          </w:p>
          <w:p w14:paraId="54557D27" w14:textId="77777777" w:rsidR="00741125" w:rsidRPr="003D32DC" w:rsidRDefault="00741125" w:rsidP="00F64EBB">
            <w:pPr>
              <w:jc w:val="both"/>
              <w:rPr>
                <w:lang w:val="pt-BR"/>
              </w:rPr>
            </w:pPr>
          </w:p>
        </w:tc>
      </w:tr>
    </w:tbl>
    <w:p w14:paraId="4ECE6BD9" w14:textId="1BAFE8C0" w:rsidR="00BC630E" w:rsidRPr="003D32DC" w:rsidRDefault="00BC630E" w:rsidP="00F64EBB">
      <w:pPr>
        <w:pStyle w:val="SemEspaamento"/>
        <w:jc w:val="both"/>
        <w:rPr>
          <w:lang w:val="pt-BR"/>
        </w:rPr>
      </w:pPr>
    </w:p>
    <w:sectPr w:rsidR="00BC630E" w:rsidRPr="003D32DC" w:rsidSect="008B5010">
      <w:headerReference w:type="default" r:id="rId9"/>
      <w:footerReference w:type="first" r:id="rId10"/>
      <w:pgSz w:w="11906" w:h="16838" w:code="9"/>
      <w:pgMar w:top="-1271" w:right="737" w:bottom="142" w:left="737" w:header="2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464A99" w14:textId="77777777" w:rsidR="0043233D" w:rsidRDefault="0043233D" w:rsidP="00713050">
      <w:pPr>
        <w:spacing w:line="240" w:lineRule="auto"/>
      </w:pPr>
      <w:r>
        <w:separator/>
      </w:r>
    </w:p>
  </w:endnote>
  <w:endnote w:type="continuationSeparator" w:id="0">
    <w:p w14:paraId="7D0BAD59" w14:textId="77777777" w:rsidR="0043233D" w:rsidRDefault="0043233D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8" w:type="pct"/>
      <w:tblLayout w:type="fixed"/>
      <w:tblLook w:val="04A0" w:firstRow="1" w:lastRow="0" w:firstColumn="1" w:lastColumn="0" w:noHBand="0" w:noVBand="1"/>
      <w:tblDescription w:val="Tabela de layout do rodapé para informações de contato"/>
    </w:tblPr>
    <w:tblGrid>
      <w:gridCol w:w="11447"/>
    </w:tblGrid>
    <w:tr w:rsidR="00D62109" w:rsidRPr="00C01084" w14:paraId="4C3B7B09" w14:textId="77777777" w:rsidTr="00D62109">
      <w:tc>
        <w:tcPr>
          <w:tcW w:w="11199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275A3F4F" w14:textId="77777777" w:rsidR="00D62109" w:rsidRPr="00C01084" w:rsidRDefault="00D62109" w:rsidP="00217980">
          <w:pPr>
            <w:pStyle w:val="Rodap"/>
            <w:rPr>
              <w:lang w:val="pt-BR"/>
            </w:rPr>
          </w:pPr>
          <w:r>
            <w:rPr>
              <w:noProof/>
              <w:lang w:val="pt-BR" w:eastAsia="pt-BR"/>
            </w:rPr>
            <w:drawing>
              <wp:anchor distT="0" distB="0" distL="114300" distR="114300" simplePos="0" relativeHeight="251661824" behindDoc="1" locked="0" layoutInCell="1" allowOverlap="1" wp14:anchorId="366BB449" wp14:editId="5CF0334D">
                <wp:simplePos x="0" y="0"/>
                <wp:positionH relativeFrom="column">
                  <wp:posOffset>5295900</wp:posOffset>
                </wp:positionH>
                <wp:positionV relativeFrom="paragraph">
                  <wp:posOffset>-273050</wp:posOffset>
                </wp:positionV>
                <wp:extent cx="541020" cy="434340"/>
                <wp:effectExtent l="0" t="0" r="0" b="3810"/>
                <wp:wrapNone/>
                <wp:docPr id="120" name="Imagem 120" descr="Resultado de imagem para ema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Resultado de imagem para emai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102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val="pt-BR" w:eastAsia="pt-BR"/>
            </w:rPr>
            <w:drawing>
              <wp:anchor distT="0" distB="0" distL="114300" distR="114300" simplePos="0" relativeHeight="251658752" behindDoc="1" locked="0" layoutInCell="1" allowOverlap="1" wp14:anchorId="05ED0890" wp14:editId="716E2BE4">
                <wp:simplePos x="0" y="0"/>
                <wp:positionH relativeFrom="column">
                  <wp:posOffset>3025140</wp:posOffset>
                </wp:positionH>
                <wp:positionV relativeFrom="paragraph">
                  <wp:posOffset>-288290</wp:posOffset>
                </wp:positionV>
                <wp:extent cx="419100" cy="419100"/>
                <wp:effectExtent l="0" t="0" r="0" b="0"/>
                <wp:wrapNone/>
                <wp:docPr id="121" name="Imagem 121" descr="Resultado de imagem para telefo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Resultado de imagem para telefo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val="pt-BR" w:eastAsia="pt-BR"/>
            </w:rPr>
            <w:drawing>
              <wp:anchor distT="0" distB="0" distL="114300" distR="114300" simplePos="0" relativeHeight="251655680" behindDoc="1" locked="0" layoutInCell="1" allowOverlap="1" wp14:anchorId="2A96B0C8" wp14:editId="7208B24F">
                <wp:simplePos x="0" y="0"/>
                <wp:positionH relativeFrom="column">
                  <wp:posOffset>769620</wp:posOffset>
                </wp:positionH>
                <wp:positionV relativeFrom="paragraph">
                  <wp:posOffset>-332740</wp:posOffset>
                </wp:positionV>
                <wp:extent cx="518160" cy="518160"/>
                <wp:effectExtent l="0" t="0" r="0" b="0"/>
                <wp:wrapNone/>
                <wp:docPr id="122" name="Imagem 122" descr="Resultado de imagem para localizaçã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m para localizaçã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8160" cy="518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D62109" w:rsidRPr="00C01084" w14:paraId="3ADE7AFE" w14:textId="77777777" w:rsidTr="00D62109">
      <w:tc>
        <w:tcPr>
          <w:tcW w:w="11199" w:type="dxa"/>
          <w:tcMar>
            <w:top w:w="144" w:type="dxa"/>
            <w:left w:w="115" w:type="dxa"/>
            <w:right w:w="115" w:type="dxa"/>
          </w:tcMar>
        </w:tcPr>
        <w:p w14:paraId="4EB7413A" w14:textId="6BF3C804" w:rsidR="008B5010" w:rsidRDefault="00D62109" w:rsidP="00D62109">
          <w:pPr>
            <w:pStyle w:val="Rodap"/>
            <w:jc w:val="left"/>
            <w:rPr>
              <w:lang w:val="pt-BR"/>
            </w:rPr>
          </w:pPr>
          <w:r>
            <w:rPr>
              <w:lang w:val="pt-BR"/>
            </w:rPr>
            <w:t>Pass</w:t>
          </w:r>
          <w:r w:rsidR="008B5010">
            <w:rPr>
              <w:lang w:val="pt-BR"/>
            </w:rPr>
            <w:t>. sÃO PEDRO</w:t>
          </w:r>
          <w:r>
            <w:rPr>
              <w:lang w:val="pt-BR"/>
            </w:rPr>
            <w:t xml:space="preserve"> nº </w:t>
          </w:r>
          <w:r w:rsidR="008B5010">
            <w:rPr>
              <w:lang w:val="pt-BR"/>
            </w:rPr>
            <w:t>256</w:t>
          </w:r>
          <w:r>
            <w:rPr>
              <w:lang w:val="pt-BR"/>
            </w:rPr>
            <w:t xml:space="preserve">                      </w:t>
          </w:r>
          <w:r w:rsidR="008B5010">
            <w:rPr>
              <w:lang w:val="pt-BR"/>
            </w:rPr>
            <w:t xml:space="preserve">      </w:t>
          </w:r>
          <w:proofErr w:type="gramStart"/>
          <w:r w:rsidR="008B5010">
            <w:rPr>
              <w:lang w:val="pt-BR"/>
            </w:rPr>
            <w:t xml:space="preserve"> </w:t>
          </w:r>
          <w:r>
            <w:rPr>
              <w:lang w:val="pt-BR"/>
            </w:rPr>
            <w:t xml:space="preserve">  (</w:t>
          </w:r>
          <w:proofErr w:type="gramEnd"/>
          <w:r>
            <w:rPr>
              <w:lang w:val="pt-BR"/>
            </w:rPr>
            <w:t>91) 98</w:t>
          </w:r>
          <w:r w:rsidR="008B5010">
            <w:rPr>
              <w:lang w:val="pt-BR"/>
            </w:rPr>
            <w:t>092-3229</w:t>
          </w:r>
          <w:r>
            <w:rPr>
              <w:lang w:val="pt-BR"/>
            </w:rPr>
            <w:t xml:space="preserve">                       </w:t>
          </w:r>
          <w:r w:rsidR="008B5010">
            <w:rPr>
              <w:lang w:val="pt-BR"/>
            </w:rPr>
            <w:t>evertoncontabeis@outlook.com</w:t>
          </w:r>
        </w:p>
        <w:p w14:paraId="28DBD078" w14:textId="55EEDB64" w:rsidR="008B5010" w:rsidRDefault="00D62109" w:rsidP="00D62109">
          <w:pPr>
            <w:pStyle w:val="Rodap"/>
            <w:jc w:val="left"/>
            <w:rPr>
              <w:lang w:val="pt-BR"/>
            </w:rPr>
          </w:pPr>
          <w:r>
            <w:rPr>
              <w:lang w:val="pt-BR"/>
            </w:rPr>
            <w:t xml:space="preserve">bairro </w:t>
          </w:r>
          <w:r w:rsidR="008B5010">
            <w:rPr>
              <w:lang w:val="pt-BR"/>
            </w:rPr>
            <w:t>CENTRO ANANIN</w:t>
          </w:r>
          <w:r w:rsidR="00E84D71">
            <w:rPr>
              <w:lang w:val="pt-BR"/>
            </w:rPr>
            <w:t>d</w:t>
          </w:r>
          <w:r w:rsidR="008B5010">
            <w:rPr>
              <w:lang w:val="pt-BR"/>
            </w:rPr>
            <w:t>EUA                                                                              evertoncontabeis1@gmail.com</w:t>
          </w:r>
        </w:p>
        <w:p w14:paraId="168D03FB" w14:textId="2CA58134" w:rsidR="00D62109" w:rsidRPr="00C01084" w:rsidRDefault="00D62109" w:rsidP="00D62109">
          <w:pPr>
            <w:pStyle w:val="Rodap"/>
            <w:jc w:val="left"/>
            <w:rPr>
              <w:lang w:val="pt-BR"/>
            </w:rPr>
          </w:pPr>
          <w:r>
            <w:rPr>
              <w:lang w:val="pt-BR"/>
            </w:rPr>
            <w:t>CEP: 6</w:t>
          </w:r>
          <w:r w:rsidR="008B5010">
            <w:rPr>
              <w:lang w:val="pt-BR"/>
            </w:rPr>
            <w:t>7040-055</w:t>
          </w:r>
        </w:p>
      </w:tc>
    </w:tr>
  </w:tbl>
  <w:p w14:paraId="04212EB4" w14:textId="77777777" w:rsidR="00217980" w:rsidRPr="00C01084" w:rsidRDefault="00217980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8C151D" w14:textId="77777777" w:rsidR="0043233D" w:rsidRDefault="0043233D" w:rsidP="00713050">
      <w:pPr>
        <w:spacing w:line="240" w:lineRule="auto"/>
      </w:pPr>
      <w:r>
        <w:separator/>
      </w:r>
    </w:p>
  </w:footnote>
  <w:footnote w:type="continuationSeparator" w:id="0">
    <w:p w14:paraId="78F4643A" w14:textId="77777777" w:rsidR="0043233D" w:rsidRDefault="0043233D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91CF99" w14:textId="77777777" w:rsidR="00217980" w:rsidRPr="001A5CA9" w:rsidRDefault="00217980" w:rsidP="001A5CA9">
    <w:pPr>
      <w:pStyle w:val="Cabealho"/>
    </w:pPr>
  </w:p>
  <w:p w14:paraId="7E7207AE" w14:textId="77777777" w:rsidR="007829A0" w:rsidRDefault="007829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6" type="#_x0000_t75" style="width:11.25pt;height:11.25pt" o:bullet="t">
        <v:imagedata r:id="rId1" o:title="msoA3D2"/>
      </v:shape>
    </w:pict>
  </w:numPicBullet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D47FC2"/>
    <w:multiLevelType w:val="hybridMultilevel"/>
    <w:tmpl w:val="9FA4C596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F777B"/>
    <w:multiLevelType w:val="hybridMultilevel"/>
    <w:tmpl w:val="A4221C58"/>
    <w:lvl w:ilvl="0" w:tplc="04160007">
      <w:start w:val="1"/>
      <w:numFmt w:val="bullet"/>
      <w:lvlText w:val=""/>
      <w:lvlPicBulletId w:val="0"/>
      <w:lvlJc w:val="left"/>
      <w:pPr>
        <w:ind w:left="8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62552156"/>
    <w:multiLevelType w:val="hybridMultilevel"/>
    <w:tmpl w:val="73F2ADD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332B"/>
    <w:rsid w:val="00034956"/>
    <w:rsid w:val="00091382"/>
    <w:rsid w:val="000A07DA"/>
    <w:rsid w:val="000A2BFA"/>
    <w:rsid w:val="000B0619"/>
    <w:rsid w:val="000B61CA"/>
    <w:rsid w:val="000F7610"/>
    <w:rsid w:val="00114ED7"/>
    <w:rsid w:val="00140B0E"/>
    <w:rsid w:val="001A5CA9"/>
    <w:rsid w:val="001B2AC1"/>
    <w:rsid w:val="001B403A"/>
    <w:rsid w:val="001F4583"/>
    <w:rsid w:val="00217980"/>
    <w:rsid w:val="00271662"/>
    <w:rsid w:val="0027404F"/>
    <w:rsid w:val="00290AAA"/>
    <w:rsid w:val="00293B83"/>
    <w:rsid w:val="002B091C"/>
    <w:rsid w:val="002C2CDD"/>
    <w:rsid w:val="002D45C6"/>
    <w:rsid w:val="002F03FA"/>
    <w:rsid w:val="00313E86"/>
    <w:rsid w:val="00314A53"/>
    <w:rsid w:val="00333CD3"/>
    <w:rsid w:val="00340365"/>
    <w:rsid w:val="00342B64"/>
    <w:rsid w:val="00364079"/>
    <w:rsid w:val="003C5528"/>
    <w:rsid w:val="003D03E5"/>
    <w:rsid w:val="003D32DC"/>
    <w:rsid w:val="004077FB"/>
    <w:rsid w:val="004244FF"/>
    <w:rsid w:val="00424DD9"/>
    <w:rsid w:val="0043233D"/>
    <w:rsid w:val="0046104A"/>
    <w:rsid w:val="00466639"/>
    <w:rsid w:val="004717C5"/>
    <w:rsid w:val="00474EC2"/>
    <w:rsid w:val="004A24CC"/>
    <w:rsid w:val="00523479"/>
    <w:rsid w:val="00543DB7"/>
    <w:rsid w:val="005729B0"/>
    <w:rsid w:val="0062332B"/>
    <w:rsid w:val="006333A4"/>
    <w:rsid w:val="00641630"/>
    <w:rsid w:val="0066565D"/>
    <w:rsid w:val="00684488"/>
    <w:rsid w:val="006A3CE7"/>
    <w:rsid w:val="006A7746"/>
    <w:rsid w:val="006C4C50"/>
    <w:rsid w:val="006D76B1"/>
    <w:rsid w:val="00703BA2"/>
    <w:rsid w:val="00710726"/>
    <w:rsid w:val="00713050"/>
    <w:rsid w:val="00741125"/>
    <w:rsid w:val="00746F7F"/>
    <w:rsid w:val="007569C1"/>
    <w:rsid w:val="00763832"/>
    <w:rsid w:val="007829A0"/>
    <w:rsid w:val="007A1923"/>
    <w:rsid w:val="007D2696"/>
    <w:rsid w:val="007D2FD2"/>
    <w:rsid w:val="008100A2"/>
    <w:rsid w:val="00811117"/>
    <w:rsid w:val="00823C54"/>
    <w:rsid w:val="00841146"/>
    <w:rsid w:val="0088504C"/>
    <w:rsid w:val="0089382B"/>
    <w:rsid w:val="008A1907"/>
    <w:rsid w:val="008B5010"/>
    <w:rsid w:val="008C6BCA"/>
    <w:rsid w:val="008C7B50"/>
    <w:rsid w:val="008E4B30"/>
    <w:rsid w:val="00906BEE"/>
    <w:rsid w:val="009243E7"/>
    <w:rsid w:val="00985D58"/>
    <w:rsid w:val="009B3C40"/>
    <w:rsid w:val="00A42540"/>
    <w:rsid w:val="00A50939"/>
    <w:rsid w:val="00A83413"/>
    <w:rsid w:val="00AA6A40"/>
    <w:rsid w:val="00AA75F6"/>
    <w:rsid w:val="00AC25F2"/>
    <w:rsid w:val="00AD00FD"/>
    <w:rsid w:val="00AD3300"/>
    <w:rsid w:val="00AE494C"/>
    <w:rsid w:val="00AF0A8E"/>
    <w:rsid w:val="00B5664D"/>
    <w:rsid w:val="00B75886"/>
    <w:rsid w:val="00BA5B40"/>
    <w:rsid w:val="00BC630E"/>
    <w:rsid w:val="00BD0206"/>
    <w:rsid w:val="00BE3768"/>
    <w:rsid w:val="00BF7095"/>
    <w:rsid w:val="00C01084"/>
    <w:rsid w:val="00C2098A"/>
    <w:rsid w:val="00C51AA2"/>
    <w:rsid w:val="00C5444A"/>
    <w:rsid w:val="00C612DA"/>
    <w:rsid w:val="00C7741E"/>
    <w:rsid w:val="00C875AB"/>
    <w:rsid w:val="00CA3DF1"/>
    <w:rsid w:val="00CA4581"/>
    <w:rsid w:val="00CC24E2"/>
    <w:rsid w:val="00CE18D5"/>
    <w:rsid w:val="00D04109"/>
    <w:rsid w:val="00D04513"/>
    <w:rsid w:val="00D62109"/>
    <w:rsid w:val="00D97A41"/>
    <w:rsid w:val="00DD3CF6"/>
    <w:rsid w:val="00DD6416"/>
    <w:rsid w:val="00DE6181"/>
    <w:rsid w:val="00DF4E0A"/>
    <w:rsid w:val="00E02DCD"/>
    <w:rsid w:val="00E12C60"/>
    <w:rsid w:val="00E22E87"/>
    <w:rsid w:val="00E57630"/>
    <w:rsid w:val="00E62A10"/>
    <w:rsid w:val="00E701D0"/>
    <w:rsid w:val="00E84D71"/>
    <w:rsid w:val="00E86C2B"/>
    <w:rsid w:val="00EA1F3C"/>
    <w:rsid w:val="00EB2D52"/>
    <w:rsid w:val="00EF7CC9"/>
    <w:rsid w:val="00F207C0"/>
    <w:rsid w:val="00F20AE5"/>
    <w:rsid w:val="00F47E97"/>
    <w:rsid w:val="00F645C7"/>
    <w:rsid w:val="00F64EBB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A4AD5A"/>
  <w15:docId w15:val="{DED5E509-22CB-4C91-8CBE-1C1A0506A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6BEE"/>
  </w:style>
  <w:style w:type="paragraph" w:styleId="Ttulo1">
    <w:name w:val="heading 1"/>
    <w:basedOn w:val="Normal"/>
    <w:link w:val="Ttulo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tulo3">
    <w:name w:val="heading 3"/>
    <w:basedOn w:val="Normal"/>
    <w:link w:val="Ttulo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tulo4">
    <w:name w:val="heading 4"/>
    <w:basedOn w:val="Normal"/>
    <w:link w:val="Ttulo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elacomgrade">
    <w:name w:val="Table Grid"/>
    <w:basedOn w:val="Tabela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98"/>
    <w:qFormat/>
    <w:rsid w:val="00E22E87"/>
    <w:pPr>
      <w:spacing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odoEspaoReservado">
    <w:name w:val="Placeholder Text"/>
    <w:basedOn w:val="Fontepargpadro"/>
    <w:uiPriority w:val="99"/>
    <w:semiHidden/>
    <w:rsid w:val="003D03E5"/>
    <w:rPr>
      <w:color w:val="595959" w:themeColor="text1" w:themeTint="A6"/>
    </w:rPr>
  </w:style>
  <w:style w:type="character" w:customStyle="1" w:styleId="Ttulo4Char">
    <w:name w:val="Título 4 Char"/>
    <w:basedOn w:val="Fontepargpadro"/>
    <w:link w:val="Ttulo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Cabealho">
    <w:name w:val="header"/>
    <w:basedOn w:val="Normal"/>
    <w:link w:val="CabealhoChar"/>
    <w:uiPriority w:val="99"/>
    <w:unhideWhenUsed/>
    <w:rsid w:val="0088504C"/>
    <w:pPr>
      <w:spacing w:line="240" w:lineRule="auto"/>
    </w:pPr>
  </w:style>
  <w:style w:type="paragraph" w:customStyle="1" w:styleId="Iniciais">
    <w:name w:val="Iniciais"/>
    <w:basedOn w:val="Normal"/>
    <w:next w:val="Ttulo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CabealhoChar">
    <w:name w:val="Cabeçalho Char"/>
    <w:basedOn w:val="Fontepargpadro"/>
    <w:link w:val="Cabealho"/>
    <w:uiPriority w:val="99"/>
    <w:rsid w:val="0088504C"/>
  </w:style>
  <w:style w:type="paragraph" w:styleId="Rodap">
    <w:name w:val="footer"/>
    <w:basedOn w:val="Normal"/>
    <w:link w:val="Rodap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RodapChar">
    <w:name w:val="Rodapé Char"/>
    <w:basedOn w:val="Fontepargpadro"/>
    <w:link w:val="Rodap"/>
    <w:uiPriority w:val="99"/>
    <w:rsid w:val="0088504C"/>
    <w:rPr>
      <w:rFonts w:asciiTheme="majorHAnsi" w:hAnsiTheme="majorHAnsi"/>
      <w:caps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75F6"/>
    <w:rPr>
      <w:rFonts w:ascii="Segoe UI" w:hAnsi="Segoe UI" w:cs="Segoe UI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AA75F6"/>
  </w:style>
  <w:style w:type="paragraph" w:styleId="Textoembloco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AA75F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AA75F6"/>
  </w:style>
  <w:style w:type="paragraph" w:styleId="Corpodetexto2">
    <w:name w:val="Body Text 2"/>
    <w:basedOn w:val="Normal"/>
    <w:link w:val="Corpodetexto2Char"/>
    <w:uiPriority w:val="99"/>
    <w:semiHidden/>
    <w:unhideWhenUsed/>
    <w:rsid w:val="00AA75F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AA75F6"/>
  </w:style>
  <w:style w:type="paragraph" w:styleId="Corpodetexto3">
    <w:name w:val="Body Text 3"/>
    <w:basedOn w:val="Normal"/>
    <w:link w:val="Corpodetexto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AA75F6"/>
    <w:rPr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AA75F6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AA75F6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AA75F6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AA75F6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AA75F6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AA75F6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AA75F6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AA75F6"/>
    <w:rPr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AA75F6"/>
  </w:style>
  <w:style w:type="table" w:styleId="GradeColorida">
    <w:name w:val="Colorful Grid"/>
    <w:basedOn w:val="Tabe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AA75F6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A75F6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A75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A75F6"/>
    <w:rPr>
      <w:b/>
      <w:bCs/>
      <w:szCs w:val="20"/>
    </w:rPr>
  </w:style>
  <w:style w:type="table" w:styleId="ListaEscura">
    <w:name w:val="Dark List"/>
    <w:basedOn w:val="Tabe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AA75F6"/>
  </w:style>
  <w:style w:type="character" w:customStyle="1" w:styleId="DataChar">
    <w:name w:val="Data Char"/>
    <w:basedOn w:val="Fontepargpadro"/>
    <w:link w:val="Data"/>
    <w:uiPriority w:val="99"/>
    <w:semiHidden/>
    <w:rsid w:val="00AA75F6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A75F6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AA75F6"/>
    <w:pPr>
      <w:spacing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AA75F6"/>
  </w:style>
  <w:style w:type="character" w:styleId="nfase">
    <w:name w:val="Emphasis"/>
    <w:basedOn w:val="Fontepargpadro"/>
    <w:uiPriority w:val="10"/>
    <w:semiHidden/>
    <w:unhideWhenUsed/>
    <w:rsid w:val="00AA75F6"/>
    <w:rPr>
      <w:i/>
      <w:iCs/>
    </w:rPr>
  </w:style>
  <w:style w:type="character" w:styleId="Refdenotadefim">
    <w:name w:val="endnote reference"/>
    <w:basedOn w:val="Fontepargpadro"/>
    <w:uiPriority w:val="99"/>
    <w:semiHidden/>
    <w:unhideWhenUsed/>
    <w:rsid w:val="00AA75F6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AA75F6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AA75F6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A75F6"/>
    <w:rPr>
      <w:szCs w:val="20"/>
    </w:rPr>
  </w:style>
  <w:style w:type="table" w:customStyle="1" w:styleId="TabeladeGrade1Clara1">
    <w:name w:val="Tabela de Grade 1 Clara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11">
    <w:name w:val="Tabela de Grade 1 Clara - Ênfase 1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21">
    <w:name w:val="Tabela de Grade 1 Clara - Ênfase 2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31">
    <w:name w:val="Tabela de Grade 1 Clara - Ênfase 3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41">
    <w:name w:val="Tabela de Grade 1 Clara - Ênfase 4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51">
    <w:name w:val="Tabela de Grade 1 Clara - Ênfase 5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61">
    <w:name w:val="Tabela de Grade 1 Clara - Ênfase 6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1">
    <w:name w:val="Tabela de Grade 2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2-nfase11">
    <w:name w:val="Tabela de Grade 2 - Ênfase 1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eladeGrade2-nfase21">
    <w:name w:val="Tabela de Grade 2 - Ênfase 2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adeGrade2-nfase31">
    <w:name w:val="Tabela de Grade 2 - Ênfase 3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adeGrade2-nfase41">
    <w:name w:val="Tabela de Grade 2 - Ênfase 4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adeGrade2-nfase51">
    <w:name w:val="Tabela de Grade 2 - Ênfase 5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adeGrade2-nfase61">
    <w:name w:val="Tabela de Grade 2 - Ênfase 6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eladeGrade31">
    <w:name w:val="Tabela de Grade 3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eladeGrade3-nfase11">
    <w:name w:val="Tabela de Grade 3 - Ênfase 1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customStyle="1" w:styleId="TabeladeGrade3-nfase21">
    <w:name w:val="Tabela de Grade 3 - Ênfase 2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TabeladeGrade3-nfase31">
    <w:name w:val="Tabela de Grade 3 - Ênfase 3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TabeladeGrade3-nfase41">
    <w:name w:val="Tabela de Grade 3 - Ênfase 4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TabeladeGrade3-nfase51">
    <w:name w:val="Tabela de Grade 3 - Ênfase 5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TabeladeGrade3-nfase61">
    <w:name w:val="Tabela de Grade 3 - Ênfase 6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TabeladeGrade41">
    <w:name w:val="Tabela de Grade 4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4-nfase11">
    <w:name w:val="Tabela de Grade 4 - Ênfase 1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eladeGrade4-nfase21">
    <w:name w:val="Tabela de Grade 4 - Ênfase 2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adeGrade4-nfase31">
    <w:name w:val="Tabela de Grade 4 - Ênfase 3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adeGrade4-nfase41">
    <w:name w:val="Tabela de Grade 4 - Ênfase 4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adeGrade4-nfase61">
    <w:name w:val="Tabela de Grade 4 - Ênfase 6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eladeGrade5Escura1">
    <w:name w:val="Tabela de Grade 5 Escura1"/>
    <w:basedOn w:val="Tabe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eladeGrade5Escura-nfase11">
    <w:name w:val="Tabela de Grade 5 Escura - Ênfase 11"/>
    <w:basedOn w:val="Tabe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customStyle="1" w:styleId="TabeladeGrade5Escura-nfase21">
    <w:name w:val="Tabela de Grade 5 Escura - Ênfase 21"/>
    <w:basedOn w:val="Tabe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eladeGrade5Escura-nfase31">
    <w:name w:val="Tabela de Grade 5 Escura - Ênfase 31"/>
    <w:basedOn w:val="Tabe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TabeladeGrade5Escura-nfase41">
    <w:name w:val="Tabela de Grade 5 Escura - Ênfase 41"/>
    <w:basedOn w:val="Tabe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TabeladeGrade5Escura-nfase51">
    <w:name w:val="Tabela de Grade 5 Escura - Ênfase 51"/>
    <w:basedOn w:val="Tabe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TabeladeGrade5Escura-nfase61">
    <w:name w:val="Tabela de Grade 5 Escura - Ênfase 61"/>
    <w:basedOn w:val="Tabe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TabeladeGrade6Colorida1">
    <w:name w:val="Tabela de Grade 6 Colorida1"/>
    <w:basedOn w:val="Tabe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6Colorida-nfase11">
    <w:name w:val="Tabela de Grade 6 Colorida - Ênfase 11"/>
    <w:basedOn w:val="Tabela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eladeGrade6Colorida-nfase21">
    <w:name w:val="Tabela de Grade 6 Colorida - Ênfase 21"/>
    <w:basedOn w:val="Tabela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adeGrade6Colorida-nfase31">
    <w:name w:val="Tabela de Grade 6 Colorida - Ênfase 31"/>
    <w:basedOn w:val="Tabela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adeGrade6Colorida-nfase41">
    <w:name w:val="Tabela de Grade 6 Colorida - Ênfase 41"/>
    <w:basedOn w:val="Tabela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adeGrade6Colorida-nfase51">
    <w:name w:val="Tabela de Grade 6 Colorida - Ênfase 51"/>
    <w:basedOn w:val="Tabela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adeGrade6Colorida-nfase61">
    <w:name w:val="Tabela de Grade 6 Colorida - Ênfase 61"/>
    <w:basedOn w:val="Tabela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eladeGrade7Colorida1">
    <w:name w:val="Tabela de Grade 7 Colorida1"/>
    <w:basedOn w:val="Tabe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eladeGrade7Colorida-nfase11">
    <w:name w:val="Tabela de Grade 7 Colorida - Ênfase 11"/>
    <w:basedOn w:val="Tabela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customStyle="1" w:styleId="TabeladeGrade7Colorida-nfase21">
    <w:name w:val="Tabela de Grade 7 Colorida - Ênfase 21"/>
    <w:basedOn w:val="Tabela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TabeladeGrade7Colorida-nfase31">
    <w:name w:val="Tabela de Grade 7 Colorida - Ênfase 31"/>
    <w:basedOn w:val="Tabela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TabeladeGrade7Colorida-nfase41">
    <w:name w:val="Tabela de Grade 7 Colorida - Ênfase 41"/>
    <w:basedOn w:val="Tabela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TabeladeGrade7Colorida-nfase51">
    <w:name w:val="Tabela de Grade 7 Colorida - Ênfase 51"/>
    <w:basedOn w:val="Tabela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TabeladeGrade7Colorida-nfase61">
    <w:name w:val="Tabela de Grade 7 Colorida - Ênfase 61"/>
    <w:basedOn w:val="Tabela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5Char">
    <w:name w:val="Título 5 Char"/>
    <w:basedOn w:val="Fontepargpadro"/>
    <w:link w:val="Ttulo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AcrnimoHTML">
    <w:name w:val="HTML Acronym"/>
    <w:basedOn w:val="Fontepargpadro"/>
    <w:uiPriority w:val="99"/>
    <w:semiHidden/>
    <w:unhideWhenUsed/>
    <w:rsid w:val="00AA75F6"/>
  </w:style>
  <w:style w:type="paragraph" w:styleId="EndereoHTML">
    <w:name w:val="HTML Address"/>
    <w:basedOn w:val="Normal"/>
    <w:link w:val="EndereoHTML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AA75F6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AA75F6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AA75F6"/>
    <w:rPr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A75F6"/>
    <w:rPr>
      <w:rFonts w:ascii="Consolas" w:hAnsi="Consolas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Fontepargpadro"/>
    <w:uiPriority w:val="99"/>
    <w:unhideWhenUsed/>
    <w:rsid w:val="00AA75F6"/>
    <w:rPr>
      <w:color w:val="0563C1" w:themeColor="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3D03E5"/>
    <w:rPr>
      <w:i/>
      <w:iCs/>
      <w:color w:val="D01818" w:themeColor="accent1" w:themeShade="BF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GradeClara">
    <w:name w:val="Light Grid"/>
    <w:basedOn w:val="Tabe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AA75F6"/>
  </w:style>
  <w:style w:type="paragraph" w:styleId="Lista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Commarcadores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customStyle="1" w:styleId="TabeladeLista1Clara1">
    <w:name w:val="Tabela de Lista 1 Clara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1Clara-nfase11">
    <w:name w:val="Tabela de Lista 1 Clara - Ênfase 1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eladeLista1Clara-nfase21">
    <w:name w:val="Tabela de Lista 1 Clara - Ênfase 2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adeLista1Clara-nfase31">
    <w:name w:val="Tabela de Lista 1 Clara - Ênfase 3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adeLista1Clara-nfase41">
    <w:name w:val="Tabela de Lista 1 Clara - Ênfase 4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adeLista1Clara-nfase51">
    <w:name w:val="Tabela de Lista 1 Clara - Ênfase 5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adeLista1Clara-nfase61">
    <w:name w:val="Tabela de Lista 1 Clara - Ênfase 61"/>
    <w:basedOn w:val="Tabe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eladeLista21">
    <w:name w:val="Tabela de Lista 2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2-nfase11">
    <w:name w:val="Tabela de Lista 2 - Ênfase 1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eladeLista2-nfase21">
    <w:name w:val="Tabela de Lista 2 - Ênfase 2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adeLista2-nfase31">
    <w:name w:val="Tabela de Lista 2 - Ênfase 3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adeLista2-nfase41">
    <w:name w:val="Tabela de Lista 2 - Ênfase 4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adeLista2-nfase51">
    <w:name w:val="Tabela de Lista 2 - Ênfase 5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adeLista2-nfase61">
    <w:name w:val="Tabela de Lista 2 - Ênfase 61"/>
    <w:basedOn w:val="Tabe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eladeLista31">
    <w:name w:val="Tabela de Lista 3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eladeLista3-nfase11">
    <w:name w:val="Tabela de Lista 3 - Ênfase 1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customStyle="1" w:styleId="TabeladeLista3-nfase21">
    <w:name w:val="Tabela de Lista 3 - Ênfase 2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TabeladeLista3-nfase31">
    <w:name w:val="Tabela de Lista 3 - Ênfase 3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TabeladeLista3-nfase41">
    <w:name w:val="Tabela de Lista 3 - Ênfase 4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TabeladeLista3-nfase51">
    <w:name w:val="Tabela de Lista 3 - Ênfase 5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TabeladeLista3-nfase61">
    <w:name w:val="Tabela de Lista 3 - Ênfase 61"/>
    <w:basedOn w:val="Tabe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TabeladeLista41">
    <w:name w:val="Tabela de Lista 4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4-nfase11">
    <w:name w:val="Tabela de Lista 4 - Ênfase 1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eladeLista4-nfase21">
    <w:name w:val="Tabela de Lista 4 - Ênfase 2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adeLista4-nfase31">
    <w:name w:val="Tabela de Lista 4 - Ênfase 3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adeLista4-nfase41">
    <w:name w:val="Tabela de Lista 4 - Ênfase 4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adeLista4-nfase51">
    <w:name w:val="Tabela de Lista 4 - Ênfase 5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adeLista4-nfase61">
    <w:name w:val="Tabela de Lista 4 - Ênfase 61"/>
    <w:basedOn w:val="Tabe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eladeLista5Escura1">
    <w:name w:val="Tabela de Lista 5 Escura1"/>
    <w:basedOn w:val="Tabe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11">
    <w:name w:val="Tabela de Lista 5 Escura - Ênfase 11"/>
    <w:basedOn w:val="Tabe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21">
    <w:name w:val="Tabela de Lista 5 Escura - Ênfase 21"/>
    <w:basedOn w:val="Tabe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31">
    <w:name w:val="Tabela de Lista 5 Escura - Ênfase 31"/>
    <w:basedOn w:val="Tabe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41">
    <w:name w:val="Tabela de Lista 5 Escura - Ênfase 41"/>
    <w:basedOn w:val="Tabe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51">
    <w:name w:val="Tabela de Lista 5 Escura - Ênfase 51"/>
    <w:basedOn w:val="Tabe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61">
    <w:name w:val="Tabela de Lista 5 Escura - Ênfase 61"/>
    <w:basedOn w:val="Tabe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6Colorida1">
    <w:name w:val="Tabela de Lista 6 Colorida1"/>
    <w:basedOn w:val="Tabe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6Colorida-nfase11">
    <w:name w:val="Tabela de Lista 6 Colorida - Ênfase 11"/>
    <w:basedOn w:val="Tabela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eladeLista6Colorida-nfase21">
    <w:name w:val="Tabela de Lista 6 Colorida - Ênfase 21"/>
    <w:basedOn w:val="Tabela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adeLista6Colorida-nfase31">
    <w:name w:val="Tabela de Lista 6 Colorida - Ênfase 31"/>
    <w:basedOn w:val="Tabela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adeLista6Colorida-nfase41">
    <w:name w:val="Tabela de Lista 6 Colorida - Ênfase 41"/>
    <w:basedOn w:val="Tabela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adeLista6Colorida-nfase51">
    <w:name w:val="Tabela de Lista 6 Colorida - Ênfase 51"/>
    <w:basedOn w:val="Tabela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adeLista6Colorida-nfase61">
    <w:name w:val="Tabela de Lista 6 Colorida - Ênfase 61"/>
    <w:basedOn w:val="Tabela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eladeLista7Colorida1">
    <w:name w:val="Tabela de Lista 7 Colorida1"/>
    <w:basedOn w:val="Tabe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11">
    <w:name w:val="Tabela de Lista 7 Colorida - Ênfase 11"/>
    <w:basedOn w:val="Tabela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21">
    <w:name w:val="Tabela de Lista 7 Colorida - Ênfase 21"/>
    <w:basedOn w:val="Tabela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31">
    <w:name w:val="Tabela de Lista 7 Colorida - Ênfase 31"/>
    <w:basedOn w:val="Tabela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41">
    <w:name w:val="Tabela de Lista 7 Colorida - Ênfase 41"/>
    <w:basedOn w:val="Tabela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51">
    <w:name w:val="Tabela de Lista 7 Colorida - Ênfase 51"/>
    <w:basedOn w:val="Tabela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61">
    <w:name w:val="Tabela de Lista 7 Colorida - Ênfase 61"/>
    <w:basedOn w:val="Tabela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AA75F6"/>
    <w:rPr>
      <w:rFonts w:ascii="Consolas" w:hAnsi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AA75F6"/>
    <w:pPr>
      <w:spacing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AA75F6"/>
  </w:style>
  <w:style w:type="character" w:styleId="Nmerodepgina">
    <w:name w:val="page number"/>
    <w:basedOn w:val="Fontepargpadro"/>
    <w:uiPriority w:val="99"/>
    <w:semiHidden/>
    <w:unhideWhenUsed/>
    <w:rsid w:val="00AA75F6"/>
  </w:style>
  <w:style w:type="table" w:customStyle="1" w:styleId="TabelaSimples11">
    <w:name w:val="Tabela Simples 11"/>
    <w:basedOn w:val="Tabe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Simples21">
    <w:name w:val="Tabela Simples 21"/>
    <w:basedOn w:val="Tabe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elaSimples31">
    <w:name w:val="Tabela Simples 31"/>
    <w:basedOn w:val="Tabe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aSimples41">
    <w:name w:val="Tabela Simples 41"/>
    <w:basedOn w:val="Tabe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Simples51">
    <w:name w:val="Tabela Simples 51"/>
    <w:basedOn w:val="Tabe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AA75F6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AA75F6"/>
    <w:rPr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AA75F6"/>
  </w:style>
  <w:style w:type="character" w:customStyle="1" w:styleId="SaudaoChar">
    <w:name w:val="Saudação Char"/>
    <w:basedOn w:val="Fontepargpadro"/>
    <w:link w:val="Saudao"/>
    <w:uiPriority w:val="99"/>
    <w:semiHidden/>
    <w:rsid w:val="00AA75F6"/>
  </w:style>
  <w:style w:type="paragraph" w:styleId="Assinatura">
    <w:name w:val="Signature"/>
    <w:basedOn w:val="Normal"/>
    <w:link w:val="Assinatura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AA75F6"/>
  </w:style>
  <w:style w:type="character" w:styleId="Forte">
    <w:name w:val="Strong"/>
    <w:basedOn w:val="Fontepargpadro"/>
    <w:uiPriority w:val="22"/>
    <w:semiHidden/>
    <w:unhideWhenUsed/>
    <w:qFormat/>
    <w:rsid w:val="00AA75F6"/>
    <w:rPr>
      <w:b/>
      <w:bCs/>
    </w:rPr>
  </w:style>
  <w:style w:type="character" w:styleId="nfaseSutil">
    <w:name w:val="Subtle Emphasis"/>
    <w:basedOn w:val="Fontepargpadro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adeGradeClara1">
    <w:name w:val="Tabela de Grade Clara1"/>
    <w:basedOn w:val="Tabela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AA75F6"/>
  </w:style>
  <w:style w:type="table" w:styleId="Tabelaprofissional">
    <w:name w:val="Table Professional"/>
    <w:basedOn w:val="Tabela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  <w:style w:type="paragraph" w:customStyle="1" w:styleId="TableParagraph">
    <w:name w:val="Table Paragraph"/>
    <w:basedOn w:val="Normal"/>
    <w:uiPriority w:val="1"/>
    <w:qFormat/>
    <w:rsid w:val="00AE494C"/>
    <w:pPr>
      <w:widowControl w:val="0"/>
      <w:autoSpaceDE w:val="0"/>
      <w:autoSpaceDN w:val="0"/>
      <w:spacing w:line="240" w:lineRule="auto"/>
      <w:ind w:left="108"/>
    </w:pPr>
    <w:rPr>
      <w:rFonts w:ascii="Times New Roman" w:eastAsia="Times New Roman" w:hAnsi="Times New Roman" w:cs="Times New Roman"/>
      <w:lang w:val="en-US"/>
    </w:rPr>
  </w:style>
  <w:style w:type="character" w:styleId="MenoPendente">
    <w:name w:val="Unresolved Mention"/>
    <w:basedOn w:val="Fontepargpadro"/>
    <w:uiPriority w:val="99"/>
    <w:semiHidden/>
    <w:unhideWhenUsed/>
    <w:rsid w:val="008B5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erton\AppData\Roaming\Microsoft\Templates\Curr&#237;culo%20elegante,%20elaborado%20pela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C13BFD51F384AC98E88F58767C6779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CDDE49E-8243-471B-9F30-E2AFF9408FC8}"/>
      </w:docPartPr>
      <w:docPartBody>
        <w:p w:rsidR="005A6674" w:rsidRDefault="00ED758A">
          <w:pPr>
            <w:pStyle w:val="BC13BFD51F384AC98E88F58767C67798"/>
          </w:pPr>
          <w:r>
            <w:t>SN</w:t>
          </w:r>
        </w:p>
      </w:docPartBody>
    </w:docPart>
    <w:docPart>
      <w:docPartPr>
        <w:name w:val="D51EC251A49840D887EA23772B23AC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29450D-D691-4EE4-8578-E37B94FC4EBA}"/>
      </w:docPartPr>
      <w:docPartBody>
        <w:p w:rsidR="005A6674" w:rsidRDefault="00ED758A">
          <w:pPr>
            <w:pStyle w:val="D51EC251A49840D887EA23772B23ACB4"/>
          </w:pPr>
          <w:r w:rsidRPr="003D32DC">
            <w:rPr>
              <w:lang w:bidi="pt-BR"/>
            </w:rPr>
            <w:t>Objetivo</w:t>
          </w:r>
        </w:p>
      </w:docPartBody>
    </w:docPart>
    <w:docPart>
      <w:docPartPr>
        <w:name w:val="7947A06247464410B987AFEA84DA101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534E8E-B6DB-4B96-87E4-B5FD4B650CAC}"/>
      </w:docPartPr>
      <w:docPartBody>
        <w:p w:rsidR="005A6674" w:rsidRDefault="00ED758A">
          <w:pPr>
            <w:pStyle w:val="7947A06247464410B987AFEA84DA1014"/>
          </w:pPr>
          <w:r w:rsidRPr="003D32DC">
            <w:rPr>
              <w:lang w:bidi="pt-BR"/>
            </w:rPr>
            <w:t>Habilidades</w:t>
          </w:r>
        </w:p>
      </w:docPartBody>
    </w:docPart>
    <w:docPart>
      <w:docPartPr>
        <w:name w:val="A4D37C036A4948C88C08B4F3455492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CC8A54-82C0-4D7E-84E6-797659B9C39A}"/>
      </w:docPartPr>
      <w:docPartBody>
        <w:p w:rsidR="005A6674" w:rsidRDefault="00ED758A">
          <w:pPr>
            <w:pStyle w:val="A4D37C036A4948C88C08B4F3455492CE"/>
          </w:pPr>
          <w:r w:rsidRPr="009B1E50">
            <w:rPr>
              <w:lang w:bidi="pt-BR"/>
            </w:rPr>
            <w:t>Seu nome</w:t>
          </w:r>
        </w:p>
      </w:docPartBody>
    </w:docPart>
    <w:docPart>
      <w:docPartPr>
        <w:name w:val="992CDF667DD040B19599100F721754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04D887-694B-4E55-8F42-6167623176F7}"/>
      </w:docPartPr>
      <w:docPartBody>
        <w:p w:rsidR="005A6674" w:rsidRDefault="00ED758A">
          <w:pPr>
            <w:pStyle w:val="992CDF667DD040B19599100F7217541D"/>
          </w:pPr>
          <w:r w:rsidRPr="003D32DC">
            <w:rPr>
              <w:lang w:bidi="pt-BR"/>
            </w:rPr>
            <w:t>Experiência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3E49"/>
    <w:rsid w:val="00053AEC"/>
    <w:rsid w:val="00333E49"/>
    <w:rsid w:val="005A6674"/>
    <w:rsid w:val="00D95DCD"/>
    <w:rsid w:val="00EA4034"/>
    <w:rsid w:val="00ED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C13BFD51F384AC98E88F58767C67798">
    <w:name w:val="BC13BFD51F384AC98E88F58767C67798"/>
  </w:style>
  <w:style w:type="paragraph" w:customStyle="1" w:styleId="D51EC251A49840D887EA23772B23ACB4">
    <w:name w:val="D51EC251A49840D887EA23772B23ACB4"/>
  </w:style>
  <w:style w:type="paragraph" w:customStyle="1" w:styleId="E6A15B06154948888CE9877DBED5495A">
    <w:name w:val="E6A15B06154948888CE9877DBED5495A"/>
  </w:style>
  <w:style w:type="paragraph" w:customStyle="1" w:styleId="7947A06247464410B987AFEA84DA1014">
    <w:name w:val="7947A06247464410B987AFEA84DA1014"/>
  </w:style>
  <w:style w:type="paragraph" w:customStyle="1" w:styleId="4AFC1AAD85B149059015766626E50422">
    <w:name w:val="4AFC1AAD85B149059015766626E50422"/>
  </w:style>
  <w:style w:type="paragraph" w:customStyle="1" w:styleId="A4D37C036A4948C88C08B4F3455492CE">
    <w:name w:val="A4D37C036A4948C88C08B4F3455492CE"/>
  </w:style>
  <w:style w:type="paragraph" w:customStyle="1" w:styleId="3D550E0BDCE44792B658B6133F057021">
    <w:name w:val="3D550E0BDCE44792B658B6133F057021"/>
  </w:style>
  <w:style w:type="paragraph" w:customStyle="1" w:styleId="9CD26AD8D07948919FBF84F0D1B336D1">
    <w:name w:val="9CD26AD8D07948919FBF84F0D1B336D1"/>
  </w:style>
  <w:style w:type="paragraph" w:customStyle="1" w:styleId="992CDF667DD040B19599100F7217541D">
    <w:name w:val="992CDF667DD040B19599100F7217541D"/>
  </w:style>
  <w:style w:type="paragraph" w:customStyle="1" w:styleId="6B6776E47E0A4596AB758B85CEA19848">
    <w:name w:val="6B6776E47E0A4596AB758B85CEA19848"/>
  </w:style>
  <w:style w:type="paragraph" w:customStyle="1" w:styleId="4CB18EFC3897403FA626389880997058">
    <w:name w:val="4CB18EFC3897403FA626389880997058"/>
  </w:style>
  <w:style w:type="paragraph" w:customStyle="1" w:styleId="C3793BA38CB44A51A91FA23AF8C73524">
    <w:name w:val="C3793BA38CB44A51A91FA23AF8C73524"/>
  </w:style>
  <w:style w:type="paragraph" w:customStyle="1" w:styleId="9C651480A643400A9D650FDAC068461F">
    <w:name w:val="9C651480A643400A9D650FDAC068461F"/>
  </w:style>
  <w:style w:type="paragraph" w:customStyle="1" w:styleId="4BCD1FA0B46F4231A56388FE08FF7C53">
    <w:name w:val="4BCD1FA0B46F4231A56388FE08FF7C53"/>
  </w:style>
  <w:style w:type="paragraph" w:customStyle="1" w:styleId="A1330C398C27467D88D03D1098AE413D">
    <w:name w:val="A1330C398C27467D88D03D1098AE413D"/>
  </w:style>
  <w:style w:type="paragraph" w:customStyle="1" w:styleId="7F8A8AB4C05D49989B1D2D218D4A2C6C">
    <w:name w:val="7F8A8AB4C05D49989B1D2D218D4A2C6C"/>
  </w:style>
  <w:style w:type="paragraph" w:customStyle="1" w:styleId="EFEDDFAC3D5E4BDBAD35B6F037147130">
    <w:name w:val="EFEDDFAC3D5E4BDBAD35B6F037147130"/>
  </w:style>
  <w:style w:type="paragraph" w:customStyle="1" w:styleId="B695E3E6989A452C93FEAA0A7626E888">
    <w:name w:val="B695E3E6989A452C93FEAA0A7626E888"/>
  </w:style>
  <w:style w:type="paragraph" w:customStyle="1" w:styleId="2E53D43D635843929197084054049CA5">
    <w:name w:val="2E53D43D635843929197084054049CA5"/>
  </w:style>
  <w:style w:type="paragraph" w:customStyle="1" w:styleId="B034E281332843C9955F2CDC31523C04">
    <w:name w:val="B034E281332843C9955F2CDC31523C04"/>
  </w:style>
  <w:style w:type="paragraph" w:customStyle="1" w:styleId="EFA36E7914924A50A575615782444FE6">
    <w:name w:val="EFA36E7914924A50A575615782444FE6"/>
  </w:style>
  <w:style w:type="paragraph" w:customStyle="1" w:styleId="E8365FD344F34FCFB6616EC2C21426DC">
    <w:name w:val="E8365FD344F34FCFB6616EC2C21426DC"/>
  </w:style>
  <w:style w:type="paragraph" w:customStyle="1" w:styleId="7B90DCF11A3840F8B6DCBEDDD2F1FE46">
    <w:name w:val="7B90DCF11A3840F8B6DCBEDDD2F1FE46"/>
  </w:style>
  <w:style w:type="paragraph" w:customStyle="1" w:styleId="2E163C401D5A4BB68C3893CD2495C867">
    <w:name w:val="2E163C401D5A4BB68C3893CD2495C867"/>
  </w:style>
  <w:style w:type="paragraph" w:customStyle="1" w:styleId="D32675C6B61946B18B73C415D8CA7892">
    <w:name w:val="D32675C6B61946B18B73C415D8CA7892"/>
  </w:style>
  <w:style w:type="paragraph" w:customStyle="1" w:styleId="4E6FBA253A9C49F5ACD1FF5EE189E38E">
    <w:name w:val="4E6FBA253A9C49F5ACD1FF5EE189E38E"/>
  </w:style>
  <w:style w:type="paragraph" w:customStyle="1" w:styleId="32B4FE8DE2034A74968D123F295664F0">
    <w:name w:val="32B4FE8DE2034A74968D123F295664F0"/>
  </w:style>
  <w:style w:type="paragraph" w:customStyle="1" w:styleId="051068F61F714B9DB524F74A9ADFECB0">
    <w:name w:val="051068F61F714B9DB524F74A9ADFECB0"/>
  </w:style>
  <w:style w:type="paragraph" w:customStyle="1" w:styleId="4A09452A301445E3BAA37124DF2ED4C7">
    <w:name w:val="4A09452A301445E3BAA37124DF2ED4C7"/>
  </w:style>
  <w:style w:type="paragraph" w:customStyle="1" w:styleId="DDBB38800564434281A085D3C7FC312E">
    <w:name w:val="DDBB38800564434281A085D3C7FC312E"/>
  </w:style>
  <w:style w:type="paragraph" w:customStyle="1" w:styleId="4E666E27C3234873B2C8C8B70813F8AB">
    <w:name w:val="4E666E27C3234873B2C8C8B70813F8AB"/>
    <w:rsid w:val="00333E49"/>
  </w:style>
  <w:style w:type="paragraph" w:customStyle="1" w:styleId="E0716EA249AF44E58E8C355B352CE714">
    <w:name w:val="E0716EA249AF44E58E8C355B352CE714"/>
    <w:rsid w:val="00333E49"/>
  </w:style>
  <w:style w:type="paragraph" w:customStyle="1" w:styleId="FCB0F11E8D7548E58822D93F43BABAED">
    <w:name w:val="FCB0F11E8D7548E58822D93F43BABAED"/>
    <w:rsid w:val="00333E49"/>
  </w:style>
  <w:style w:type="paragraph" w:customStyle="1" w:styleId="9E718B5BCFCB4A7985D12D631074A4E3">
    <w:name w:val="9E718B5BCFCB4A7985D12D631074A4E3"/>
    <w:rsid w:val="00333E49"/>
  </w:style>
  <w:style w:type="paragraph" w:customStyle="1" w:styleId="DDBD3995415D46FFA49D090099488AC4">
    <w:name w:val="DDBD3995415D46FFA49D090099488AC4"/>
    <w:rsid w:val="00333E49"/>
  </w:style>
  <w:style w:type="paragraph" w:customStyle="1" w:styleId="F5EEF40A7D9A45D6B540B324D6657096">
    <w:name w:val="F5EEF40A7D9A45D6B540B324D6657096"/>
    <w:rsid w:val="005A6674"/>
    <w:pPr>
      <w:spacing w:after="200" w:line="276" w:lineRule="auto"/>
    </w:pPr>
  </w:style>
  <w:style w:type="paragraph" w:customStyle="1" w:styleId="3C185B8C6814482FB08B8814DA8D1023">
    <w:name w:val="3C185B8C6814482FB08B8814DA8D1023"/>
    <w:rsid w:val="005A6674"/>
    <w:pPr>
      <w:spacing w:after="200" w:line="276" w:lineRule="auto"/>
    </w:pPr>
  </w:style>
  <w:style w:type="paragraph" w:customStyle="1" w:styleId="8BAB33A8DAFB4E419981B79FA9371EA8">
    <w:name w:val="8BAB33A8DAFB4E419981B79FA9371EA8"/>
    <w:rsid w:val="005A6674"/>
    <w:pPr>
      <w:spacing w:after="200" w:line="276" w:lineRule="auto"/>
    </w:pPr>
  </w:style>
  <w:style w:type="paragraph" w:customStyle="1" w:styleId="D4F87A085C20453683FAF0EC12660206">
    <w:name w:val="D4F87A085C20453683FAF0EC12660206"/>
    <w:rsid w:val="00EA4034"/>
  </w:style>
  <w:style w:type="paragraph" w:customStyle="1" w:styleId="54F9B68BB8564D09B4369BC876A53C26">
    <w:name w:val="54F9B68BB8564D09B4369BC876A53C26"/>
    <w:rsid w:val="00EA4034"/>
  </w:style>
  <w:style w:type="paragraph" w:customStyle="1" w:styleId="96242BC728964CFEAF63DFF9172AF959">
    <w:name w:val="96242BC728964CFEAF63DFF9172AF959"/>
    <w:rsid w:val="00EA4034"/>
  </w:style>
  <w:style w:type="paragraph" w:customStyle="1" w:styleId="E5B38BB564794EE29FF7B2F642867428">
    <w:name w:val="E5B38BB564794EE29FF7B2F642867428"/>
    <w:rsid w:val="00EA4034"/>
  </w:style>
  <w:style w:type="paragraph" w:customStyle="1" w:styleId="97D4FAF769494E5AB2F3D84C1C005237">
    <w:name w:val="97D4FAF769494E5AB2F3D84C1C005237"/>
    <w:rsid w:val="00EA4034"/>
  </w:style>
  <w:style w:type="paragraph" w:customStyle="1" w:styleId="0D7DB3AB598D4C039B282507D263F814">
    <w:name w:val="0D7DB3AB598D4C039B282507D263F814"/>
    <w:rsid w:val="00EA40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elegante, elaborado pela MOO</Template>
  <TotalTime>284</TotalTime>
  <Pages>2</Pages>
  <Words>441</Words>
  <Characters>2382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Erivania oliveira do nascimento</dc:creator>
  <cp:keywords>en</cp:keywords>
  <cp:lastModifiedBy>Everton Nascimento</cp:lastModifiedBy>
  <cp:revision>4</cp:revision>
  <cp:lastPrinted>2018-07-23T01:07:00Z</cp:lastPrinted>
  <dcterms:created xsi:type="dcterms:W3CDTF">2018-06-21T00:35:00Z</dcterms:created>
  <dcterms:modified xsi:type="dcterms:W3CDTF">2018-07-23T01:12:00Z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